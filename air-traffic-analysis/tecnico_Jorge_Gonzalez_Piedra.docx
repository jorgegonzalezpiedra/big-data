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A11A7E" w14:textId="77777777" w:rsidR="00B354D4" w:rsidRDefault="00B354D4" w:rsidP="00B354D4">
      <w:pPr>
        <w:pStyle w:val="CURSO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3FC856FF" wp14:editId="03BE4916">
            <wp:simplePos x="0" y="0"/>
            <wp:positionH relativeFrom="page">
              <wp:align>left</wp:align>
            </wp:positionH>
            <wp:positionV relativeFrom="paragraph">
              <wp:posOffset>-1530350</wp:posOffset>
            </wp:positionV>
            <wp:extent cx="7543800" cy="1067087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 proyecto fina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7170C" w14:textId="11EBFB22" w:rsidR="009309E7" w:rsidRPr="009309E7" w:rsidRDefault="0007312F" w:rsidP="009309E7">
      <w:pPr>
        <w:rPr>
          <w:rFonts w:ascii="Circular Std Black" w:hAnsi="Circular Std Black"/>
          <w:color w:val="060E9F"/>
          <w:sz w:val="40"/>
        </w:rPr>
      </w:pPr>
      <w:r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606794E" wp14:editId="31687489">
                <wp:simplePos x="0" y="0"/>
                <wp:positionH relativeFrom="column">
                  <wp:posOffset>71120</wp:posOffset>
                </wp:positionH>
                <wp:positionV relativeFrom="paragraph">
                  <wp:posOffset>2288540</wp:posOffset>
                </wp:positionV>
                <wp:extent cx="5203825" cy="1409700"/>
                <wp:effectExtent l="0" t="0" r="0" b="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3825" cy="140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FD9B4B" w14:textId="77777777" w:rsidR="00116E33" w:rsidRPr="00391AED" w:rsidRDefault="00391AED" w:rsidP="00116E33">
                            <w:pPr>
                              <w:pStyle w:val="CURSO"/>
                              <w:rPr>
                                <w:sz w:val="144"/>
                                <w:szCs w:val="104"/>
                              </w:rPr>
                            </w:pPr>
                            <w:r w:rsidRPr="00391AED">
                              <w:rPr>
                                <w:sz w:val="144"/>
                                <w:szCs w:val="104"/>
                              </w:rPr>
                              <w:t>BIG DATA</w:t>
                            </w:r>
                          </w:p>
                          <w:p w14:paraId="393B6F87" w14:textId="77777777" w:rsidR="00116E33" w:rsidRPr="0007312F" w:rsidRDefault="00116E33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06794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.6pt;margin-top:180.2pt;width:409.75pt;height:11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" filled="f" stroked="f">
                <v:textbox>
                  <w:txbxContent>
                    <w:p w14:paraId="41FD9B4B" w14:textId="77777777" w:rsidR="00116E33" w:rsidRPr="00391AED" w:rsidRDefault="00391AED" w:rsidP="00116E33">
                      <w:pPr>
                        <w:pStyle w:val="CURSO"/>
                        <w:rPr>
                          <w:sz w:val="144"/>
                          <w:szCs w:val="104"/>
                        </w:rPr>
                      </w:pPr>
                      <w:r w:rsidRPr="00391AED">
                        <w:rPr>
                          <w:sz w:val="144"/>
                          <w:szCs w:val="104"/>
                        </w:rPr>
                        <w:t>BIG DATA</w:t>
                      </w:r>
                    </w:p>
                    <w:p w14:paraId="393B6F87" w14:textId="77777777" w:rsidR="00116E33" w:rsidRPr="0007312F" w:rsidRDefault="00116E33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8384E" w:rsidRPr="0038384E">
        <w:rPr>
          <w:rStyle w:val="TokioCar"/>
          <w:noProof/>
          <w:color w:val="000F9F"/>
          <w:lang w:eastAsia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F4B8563" wp14:editId="5F48E3BB">
                <wp:simplePos x="0" y="0"/>
                <wp:positionH relativeFrom="column">
                  <wp:posOffset>1737995</wp:posOffset>
                </wp:positionH>
                <wp:positionV relativeFrom="paragraph">
                  <wp:posOffset>4345940</wp:posOffset>
                </wp:positionV>
                <wp:extent cx="3324225" cy="140462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8105E" w14:textId="21CB3852" w:rsidR="0038384E" w:rsidRPr="0038384E" w:rsidRDefault="00084D39" w:rsidP="0038384E">
                            <w:pPr>
                              <w:pStyle w:val="CURSO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Jorge González Piedra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4B8563" id="_x0000_s1027" type="#_x0000_t202" style="position:absolute;margin-left:136.85pt;margin-top:342.2pt;width:26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" filled="f" stroked="f">
                <v:textbox style="mso-fit-shape-to-text:t">
                  <w:txbxContent>
                    <w:p w14:paraId="7EE8105E" w14:textId="21CB3852" w:rsidR="0038384E" w:rsidRPr="0038384E" w:rsidRDefault="00084D39" w:rsidP="0038384E">
                      <w:pPr>
                        <w:pStyle w:val="CURSO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Jorge González Piedra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A5562B1" wp14:editId="08B7C70B">
                <wp:simplePos x="0" y="0"/>
                <wp:positionH relativeFrom="column">
                  <wp:posOffset>1995170</wp:posOffset>
                </wp:positionH>
                <wp:positionV relativeFrom="paragraph">
                  <wp:posOffset>3736340</wp:posOffset>
                </wp:positionV>
                <wp:extent cx="2781300" cy="514350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514350"/>
                        </a:xfrm>
                        <a:prstGeom prst="rect">
                          <a:avLst/>
                        </a:prstGeom>
                        <a:solidFill>
                          <a:srgbClr val="FF647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554EE0" id="Rectángulo 2" o:spid="_x0000_s1026" style="position:absolute;margin-left:157.1pt;margin-top:294.2pt;width:219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" fillcolor="#ff647e" stroked="f" strokeweight="1pt"/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0D5BA0F4" wp14:editId="0F3A6DB6">
                <wp:simplePos x="0" y="0"/>
                <wp:positionH relativeFrom="column">
                  <wp:posOffset>2118360</wp:posOffset>
                </wp:positionH>
                <wp:positionV relativeFrom="paragraph">
                  <wp:posOffset>3793490</wp:posOffset>
                </wp:positionV>
                <wp:extent cx="2524125" cy="140462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F814D" w14:textId="77777777" w:rsidR="00116E33" w:rsidRPr="00116E33" w:rsidRDefault="00116E33" w:rsidP="00116E33">
                            <w:pPr>
                              <w:pStyle w:val="CURSO"/>
                              <w:rPr>
                                <w:color w:val="FFFFFF" w:themeColor="background1"/>
                              </w:rPr>
                            </w:pPr>
                            <w:r w:rsidRPr="00116E33">
                              <w:rPr>
                                <w:color w:val="FFFFFF" w:themeColor="background1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5BA0F4" id="_x0000_s1028" type="#_x0000_t202" style="position:absolute;margin-left:166.8pt;margin-top:298.7pt;width:198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" filled="f" stroked="f">
                <v:textbox style="mso-fit-shape-to-text:t">
                  <w:txbxContent>
                    <w:p w14:paraId="60CF814D" w14:textId="77777777" w:rsidR="00116E33" w:rsidRPr="00116E33" w:rsidRDefault="00116E33" w:rsidP="00116E33">
                      <w:pPr>
                        <w:pStyle w:val="CURSO"/>
                        <w:rPr>
                          <w:color w:val="FFFFFF" w:themeColor="background1"/>
                        </w:rPr>
                      </w:pPr>
                      <w:r w:rsidRPr="00116E33">
                        <w:rPr>
                          <w:color w:val="FFFFFF" w:themeColor="background1"/>
                        </w:rPr>
                        <w:t>PROYECTO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6E33" w:rsidRPr="00116E33">
        <w:rPr>
          <w:rStyle w:val="CURSOCar"/>
        </w:rPr>
        <w:br w:type="page"/>
      </w:r>
    </w:p>
    <w:p w14:paraId="24C9A3C6" w14:textId="77777777" w:rsidR="009309E7" w:rsidRDefault="009309E7" w:rsidP="009802B8">
      <w:pPr>
        <w:jc w:val="right"/>
        <w:rPr>
          <w:color w:val="000F9F"/>
        </w:rPr>
      </w:pPr>
    </w:p>
    <w:p w14:paraId="2578A973" w14:textId="77777777" w:rsidR="009309E7" w:rsidRDefault="009309E7" w:rsidP="009802B8">
      <w:pPr>
        <w:jc w:val="right"/>
        <w:rPr>
          <w:color w:val="000F9F"/>
        </w:rPr>
      </w:pPr>
    </w:p>
    <w:p w14:paraId="0A525E4F" w14:textId="210959CD" w:rsidR="009802B8" w:rsidRDefault="009309E7" w:rsidP="009802B8">
      <w:pPr>
        <w:jc w:val="right"/>
        <w:rPr>
          <w:color w:val="000F9F"/>
        </w:rPr>
      </w:pPr>
      <w:r>
        <w:rPr>
          <w:noProof/>
          <w:color w:val="000F9F"/>
        </w:rPr>
        <w:drawing>
          <wp:inline distT="0" distB="0" distL="0" distR="0" wp14:anchorId="35FA0F1D" wp14:editId="5522A72C">
            <wp:extent cx="3505200" cy="4873897"/>
            <wp:effectExtent l="38100" t="38100" r="38100" b="412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157" cy="4875227"/>
                    </a:xfrm>
                    <a:prstGeom prst="rect">
                      <a:avLst/>
                    </a:prstGeom>
                    <a:ln w="38100">
                      <a:solidFill>
                        <a:srgbClr val="160DC9"/>
                      </a:solidFill>
                    </a:ln>
                  </pic:spPr>
                </pic:pic>
              </a:graphicData>
            </a:graphic>
          </wp:inline>
        </w:drawing>
      </w:r>
    </w:p>
    <w:p w14:paraId="48461F3D" w14:textId="77777777" w:rsidR="009802B8" w:rsidRPr="009802B8" w:rsidRDefault="009802B8" w:rsidP="009802B8">
      <w:pPr>
        <w:jc w:val="right"/>
        <w:rPr>
          <w:color w:val="000F9F"/>
        </w:rPr>
      </w:pPr>
    </w:p>
    <w:p w14:paraId="45294E69" w14:textId="0E00CEBD" w:rsidR="009802B8" w:rsidRPr="009802B8" w:rsidRDefault="00084D39" w:rsidP="009802B8">
      <w:pPr>
        <w:pStyle w:val="CURSO"/>
        <w:jc w:val="right"/>
      </w:pPr>
      <w:r>
        <w:t>Jorge González Piedra</w:t>
      </w:r>
    </w:p>
    <w:p w14:paraId="5CB1F785" w14:textId="77777777" w:rsidR="005561EF" w:rsidRPr="009802B8" w:rsidRDefault="009802B8" w:rsidP="009802B8">
      <w:pPr>
        <w:jc w:val="right"/>
        <w:rPr>
          <w:color w:val="000F9F"/>
          <w:sz w:val="24"/>
        </w:rPr>
      </w:pPr>
      <w:r w:rsidRPr="009802B8">
        <w:rPr>
          <w:color w:val="000F9F"/>
          <w:sz w:val="24"/>
        </w:rPr>
        <w:t>RESPONSABLE DE</w:t>
      </w:r>
      <w:r w:rsidR="004808A3">
        <w:rPr>
          <w:color w:val="000F9F"/>
          <w:sz w:val="24"/>
        </w:rPr>
        <w:t>L DESARROLLO DE LA APLICACIÓN</w:t>
      </w:r>
      <w:r w:rsidRPr="009802B8">
        <w:rPr>
          <w:color w:val="000F9F"/>
          <w:sz w:val="24"/>
        </w:rPr>
        <w:t xml:space="preserve"> </w:t>
      </w:r>
    </w:p>
    <w:p w14:paraId="3271A04E" w14:textId="4DC572E6" w:rsidR="009802B8" w:rsidRDefault="009802B8" w:rsidP="009802B8">
      <w:pPr>
        <w:jc w:val="right"/>
      </w:pPr>
      <w:r w:rsidRPr="009802B8">
        <w:rPr>
          <w:b/>
          <w:color w:val="000F9F"/>
        </w:rPr>
        <w:t>Fecha:</w:t>
      </w:r>
      <w:r>
        <w:t xml:space="preserve"> </w:t>
      </w:r>
      <w:r w:rsidR="00331373">
        <w:rPr>
          <w:color w:val="A6A6A6" w:themeColor="background1" w:themeShade="A6"/>
        </w:rPr>
        <w:t>05</w:t>
      </w:r>
      <w:r>
        <w:rPr>
          <w:color w:val="A6A6A6" w:themeColor="background1" w:themeShade="A6"/>
        </w:rPr>
        <w:t>,</w:t>
      </w:r>
      <w:r w:rsidRPr="009802B8">
        <w:rPr>
          <w:color w:val="A6A6A6" w:themeColor="background1" w:themeShade="A6"/>
        </w:rPr>
        <w:t xml:space="preserve"> </w:t>
      </w:r>
      <w:r w:rsidR="00331373">
        <w:rPr>
          <w:color w:val="A6A6A6" w:themeColor="background1" w:themeShade="A6"/>
        </w:rPr>
        <w:t>FEB</w:t>
      </w:r>
      <w:r w:rsidRPr="009802B8">
        <w:rPr>
          <w:color w:val="A6A6A6" w:themeColor="background1" w:themeShade="A6"/>
        </w:rPr>
        <w:t xml:space="preserve">, </w:t>
      </w:r>
      <w:r w:rsidR="00331373">
        <w:rPr>
          <w:color w:val="A6A6A6" w:themeColor="background1" w:themeShade="A6"/>
        </w:rPr>
        <w:t>2023</w:t>
      </w:r>
      <w:r>
        <w:br w:type="page"/>
      </w:r>
    </w:p>
    <w:p w14:paraId="4C1F94E5" w14:textId="77777777" w:rsidR="005561EF" w:rsidRDefault="005561EF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 w:rsidRPr="006D5B6D">
        <w:rPr>
          <w:rStyle w:val="TokioCar"/>
          <w:rFonts w:ascii="Circular Std Black" w:hAnsi="Circular Std Black" w:cs="Circular Std Black"/>
          <w:b/>
          <w:color w:val="000F9F"/>
          <w:sz w:val="32"/>
        </w:rPr>
        <w:lastRenderedPageBreak/>
        <w:t>DESARROLLO</w:t>
      </w:r>
    </w:p>
    <w:p w14:paraId="729FF6BF" w14:textId="77777777" w:rsidR="00793CBE" w:rsidRDefault="00793CBE" w:rsidP="00793CBE">
      <w:pPr>
        <w:pStyle w:val="Default"/>
      </w:pPr>
    </w:p>
    <w:p w14:paraId="7DC9EA41" w14:textId="77777777" w:rsidR="00391AED" w:rsidRPr="00391AED" w:rsidRDefault="00391AED" w:rsidP="00391AED">
      <w:pPr>
        <w:pStyle w:val="Default"/>
        <w:numPr>
          <w:ilvl w:val="0"/>
          <w:numId w:val="9"/>
        </w:numPr>
        <w:jc w:val="both"/>
        <w:rPr>
          <w:color w:val="565656"/>
          <w:szCs w:val="22"/>
        </w:rPr>
      </w:pPr>
      <w:r w:rsidRPr="00391AED">
        <w:rPr>
          <w:color w:val="565656"/>
          <w:szCs w:val="22"/>
        </w:rPr>
        <w:t>Un informe científico, en el que se transmitan los resultados de los análisis realizados. Aquí explicaremos paso a paso cada uno de los apartados con las conclusiones correspondientes de las tareas realizadas. Podremos incluir secciones de código si es necesario y por supuesto, los resultados de cada una de las tareas realizadas sobre los datos obtenidos a través de la ejecución del código contenido en el documento técnico.</w:t>
      </w:r>
    </w:p>
    <w:p w14:paraId="462CBCF8" w14:textId="77777777" w:rsidR="00391AED" w:rsidRPr="00391AED" w:rsidRDefault="00391AED" w:rsidP="00391AED">
      <w:pPr>
        <w:pStyle w:val="Default"/>
        <w:ind w:left="720"/>
        <w:jc w:val="both"/>
        <w:rPr>
          <w:color w:val="565656"/>
          <w:szCs w:val="22"/>
        </w:rPr>
      </w:pPr>
    </w:p>
    <w:p w14:paraId="3D5A4B96" w14:textId="77777777" w:rsidR="00391AED" w:rsidRPr="00391AED" w:rsidRDefault="00391AED" w:rsidP="00391AED">
      <w:pPr>
        <w:pStyle w:val="Default"/>
        <w:numPr>
          <w:ilvl w:val="0"/>
          <w:numId w:val="9"/>
        </w:numPr>
        <w:jc w:val="both"/>
        <w:rPr>
          <w:color w:val="565656"/>
          <w:szCs w:val="22"/>
        </w:rPr>
      </w:pPr>
      <w:r w:rsidRPr="00391AED">
        <w:rPr>
          <w:color w:val="565656"/>
          <w:szCs w:val="22"/>
        </w:rPr>
        <w:t>Un documento técnico que tendrá el código fuente (PySpark) empleado para la resolución de cada una de las tareas. El código fuente debe ser insertado como imágenes y con un tamaño que permita leer el texto contenido en las imágenes.</w:t>
      </w:r>
    </w:p>
    <w:p w14:paraId="4C129CFF" w14:textId="77777777" w:rsidR="00391AED" w:rsidRPr="00391AED" w:rsidRDefault="00391AED" w:rsidP="00391AED">
      <w:pPr>
        <w:pStyle w:val="Default"/>
        <w:ind w:left="720"/>
        <w:jc w:val="both"/>
        <w:rPr>
          <w:color w:val="565656"/>
          <w:szCs w:val="22"/>
        </w:rPr>
      </w:pPr>
    </w:p>
    <w:p w14:paraId="011DC4DF" w14:textId="77777777" w:rsidR="00793CBE" w:rsidRPr="00391AED" w:rsidRDefault="00391AED" w:rsidP="00391AED">
      <w:pPr>
        <w:pStyle w:val="Default"/>
        <w:numPr>
          <w:ilvl w:val="0"/>
          <w:numId w:val="9"/>
        </w:numPr>
        <w:spacing w:after="160"/>
        <w:jc w:val="both"/>
        <w:rPr>
          <w:color w:val="565656"/>
          <w:szCs w:val="22"/>
        </w:rPr>
      </w:pPr>
      <w:r w:rsidRPr="00391AED">
        <w:rPr>
          <w:color w:val="565656"/>
          <w:szCs w:val="22"/>
        </w:rPr>
        <w:t xml:space="preserve">Una presentación guardada en formato pdf. Esta presentación nos servirá para mostrar los resultados de cada una de las tareas y no contendrá código fuente sino que mostrará los resultados obtenidos siguiendo las guías de presentación que hemos visto en el módulo de proyectos </w:t>
      </w:r>
      <w:r w:rsidRPr="00391AED">
        <w:rPr>
          <w:i/>
          <w:color w:val="565656"/>
          <w:szCs w:val="22"/>
        </w:rPr>
        <w:t>big data</w:t>
      </w:r>
      <w:r w:rsidRPr="00391AED">
        <w:rPr>
          <w:color w:val="565656"/>
          <w:szCs w:val="22"/>
        </w:rPr>
        <w:t xml:space="preserve"> y </w:t>
      </w:r>
      <w:r w:rsidRPr="00391AED">
        <w:rPr>
          <w:i/>
          <w:color w:val="565656"/>
          <w:szCs w:val="22"/>
        </w:rPr>
        <w:t>storytelling</w:t>
      </w:r>
      <w:r w:rsidRPr="00391AED">
        <w:rPr>
          <w:color w:val="565656"/>
          <w:szCs w:val="22"/>
        </w:rPr>
        <w:t>.</w:t>
      </w:r>
    </w:p>
    <w:p w14:paraId="6E165781" w14:textId="77777777" w:rsidR="0007312F" w:rsidRDefault="0007312F">
      <w:pPr>
        <w:rPr>
          <w:rFonts w:ascii="Titillium Web" w:hAnsi="Titillium Web"/>
          <w:color w:val="000F9F"/>
        </w:rPr>
      </w:pPr>
    </w:p>
    <w:p w14:paraId="6A27EE6B" w14:textId="77777777" w:rsidR="006D5B6D" w:rsidRPr="006D5B6D" w:rsidRDefault="006D5B6D" w:rsidP="006D5B6D">
      <w:pPr>
        <w:rPr>
          <w:rFonts w:ascii="Titillium Web" w:hAnsi="Titillium Web"/>
          <w:color w:val="000F9F"/>
        </w:rPr>
      </w:pPr>
    </w:p>
    <w:p w14:paraId="14C62103" w14:textId="77777777" w:rsidR="00797080" w:rsidRDefault="00797080">
      <w:pPr>
        <w:rPr>
          <w:color w:val="000F9F"/>
        </w:rPr>
      </w:pPr>
    </w:p>
    <w:p w14:paraId="188E36EF" w14:textId="77777777" w:rsidR="00797080" w:rsidRDefault="00797080">
      <w:pPr>
        <w:rPr>
          <w:color w:val="000F9F"/>
        </w:rPr>
      </w:pPr>
      <w:r>
        <w:rPr>
          <w:color w:val="000F9F"/>
        </w:rPr>
        <w:br w:type="page"/>
      </w:r>
    </w:p>
    <w:p w14:paraId="22DE3C3A" w14:textId="0F7A50F1" w:rsidR="00797080" w:rsidRDefault="00797080" w:rsidP="00797080">
      <w:pPr>
        <w:numPr>
          <w:ilvl w:val="0"/>
          <w:numId w:val="10"/>
        </w:numPr>
        <w:spacing w:after="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  <w:lastRenderedPageBreak/>
        <w:t>Cassandra</w:t>
      </w:r>
    </w:p>
    <w:p w14:paraId="627FF27C" w14:textId="77777777" w:rsidR="00D67171" w:rsidRDefault="00D67171" w:rsidP="00D67171">
      <w:pPr>
        <w:spacing w:after="0"/>
        <w:ind w:left="36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4C1B4864" w14:textId="33CAA87F" w:rsidR="00D67171" w:rsidRDefault="00D67171" w:rsidP="00D67171">
      <w:pPr>
        <w:pStyle w:val="Prrafodelista"/>
        <w:numPr>
          <w:ilvl w:val="1"/>
          <w:numId w:val="10"/>
        </w:numPr>
        <w:spacing w:after="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  <w:t>Recuperar registros de la aerolínea” Air China”</w:t>
      </w:r>
    </w:p>
    <w:p w14:paraId="00AEE14A" w14:textId="77777777" w:rsidR="00921DBA" w:rsidRDefault="00921DBA" w:rsidP="00921DBA">
      <w:pPr>
        <w:pStyle w:val="Prrafodelista"/>
        <w:spacing w:after="0"/>
        <w:ind w:left="737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bookmarkStart w:id="0" w:name="_MON_1733317372"/>
    <w:bookmarkEnd w:id="0"/>
    <w:p w14:paraId="285FC2C3" w14:textId="11FA2915" w:rsidR="00D67171" w:rsidRDefault="00D67171" w:rsidP="00D67171">
      <w:pPr>
        <w:pStyle w:val="Prrafodelista"/>
        <w:spacing w:after="0"/>
        <w:ind w:left="737"/>
        <w:jc w:val="both"/>
        <w:rPr>
          <w:rFonts w:ascii="Courier New" w:eastAsia="Courier New" w:hAnsi="Courier New" w:cs="Courier New"/>
          <w:color w:val="565656"/>
          <w:sz w:val="24"/>
          <w:szCs w:val="24"/>
        </w:rPr>
      </w:pPr>
      <w:r>
        <w:rPr>
          <w:rFonts w:ascii="Courier New" w:eastAsia="Courier New" w:hAnsi="Courier New" w:cs="Courier New"/>
          <w:color w:val="565656"/>
          <w:sz w:val="24"/>
          <w:szCs w:val="24"/>
        </w:rPr>
        <w:object w:dxaOrig="8504" w:dyaOrig="1009" w14:anchorId="7CBF70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35pt;height:50.25pt" o:ole="">
            <v:imagedata r:id="rId9" o:title=""/>
          </v:shape>
          <o:OLEObject Type="Embed" ProgID="Word.OpenDocumentText.12" ShapeID="_x0000_i1025" DrawAspect="Content" ObjectID="_1737091994" r:id="rId10"/>
        </w:object>
      </w:r>
    </w:p>
    <w:p w14:paraId="4506C513" w14:textId="62F75E2F" w:rsidR="00CC49E8" w:rsidRDefault="00CC49E8" w:rsidP="00D67171">
      <w:pPr>
        <w:pStyle w:val="Prrafodelista"/>
        <w:spacing w:after="0"/>
        <w:ind w:left="737"/>
        <w:jc w:val="both"/>
        <w:rPr>
          <w:rFonts w:ascii="Titillium Web" w:eastAsia="Titillium Web" w:hAnsi="Titillium Web" w:cs="Titillium Web"/>
          <w:i/>
          <w:iCs/>
          <w:color w:val="565656"/>
          <w:sz w:val="24"/>
          <w:szCs w:val="24"/>
        </w:rPr>
      </w:pPr>
      <w:r w:rsidRPr="00CC49E8">
        <w:rPr>
          <w:rFonts w:ascii="Titillium Web" w:eastAsia="Titillium Web" w:hAnsi="Titillium Web" w:cs="Titillium Web"/>
          <w:color w:val="565656"/>
          <w:sz w:val="24"/>
          <w:szCs w:val="24"/>
        </w:rPr>
        <w:t>Los datos se encuentras adjuntos a la entrega en la carpeta</w:t>
      </w:r>
      <w:r>
        <w:rPr>
          <w:rFonts w:ascii="Titillium Web" w:eastAsia="Titillium Web" w:hAnsi="Titillium Web" w:cs="Titillium Web"/>
          <w:i/>
          <w:iCs/>
          <w:color w:val="565656"/>
          <w:sz w:val="24"/>
          <w:szCs w:val="24"/>
        </w:rPr>
        <w:t xml:space="preserve"> </w:t>
      </w:r>
      <w:r w:rsidRPr="00073770">
        <w:rPr>
          <w:rFonts w:ascii="Titillium Web" w:eastAsia="Titillium Web" w:hAnsi="Titillium Web" w:cs="Titillium Web"/>
          <w:i/>
          <w:iCs/>
          <w:color w:val="565656"/>
          <w:sz w:val="24"/>
          <w:szCs w:val="24"/>
        </w:rPr>
        <w:t>airchina_data_extraction</w:t>
      </w:r>
    </w:p>
    <w:p w14:paraId="46E52D01" w14:textId="77777777" w:rsidR="00A6196F" w:rsidRDefault="00A6196F" w:rsidP="00D67171">
      <w:pPr>
        <w:pStyle w:val="Prrafodelista"/>
        <w:spacing w:after="0"/>
        <w:ind w:left="737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61031E8B" w14:textId="691A2F29" w:rsidR="00D67171" w:rsidRDefault="00D67171" w:rsidP="00D67171">
      <w:pPr>
        <w:pStyle w:val="Prrafodelista"/>
        <w:numPr>
          <w:ilvl w:val="1"/>
          <w:numId w:val="10"/>
        </w:numPr>
        <w:spacing w:after="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 w:rsidRPr="00D67171"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  <w:t xml:space="preserve">Recuperar todos los vuelos de la compañía “Air </w:t>
      </w:r>
      <w:r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  <w:t>Berlín</w:t>
      </w:r>
      <w:r w:rsidRPr="00D67171"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  <w:t>” embarcados por la puerta “G”</w:t>
      </w:r>
    </w:p>
    <w:p w14:paraId="2C903840" w14:textId="77777777" w:rsidR="00921DBA" w:rsidRDefault="00921DBA" w:rsidP="00921DBA">
      <w:pPr>
        <w:pStyle w:val="Prrafodelista"/>
        <w:spacing w:after="0"/>
        <w:ind w:left="737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bookmarkStart w:id="1" w:name="_MON_1733318772"/>
    <w:bookmarkEnd w:id="1"/>
    <w:p w14:paraId="0F7BB737" w14:textId="24692CCD" w:rsidR="00D67171" w:rsidRDefault="00D67171" w:rsidP="00D67171">
      <w:pPr>
        <w:pStyle w:val="Prrafodelista"/>
        <w:spacing w:after="0"/>
        <w:ind w:left="737"/>
        <w:jc w:val="both"/>
        <w:rPr>
          <w:rFonts w:ascii="Courier New" w:eastAsia="Courier New" w:hAnsi="Courier New" w:cs="Courier New"/>
          <w:color w:val="565656"/>
          <w:sz w:val="24"/>
          <w:szCs w:val="24"/>
        </w:rPr>
      </w:pPr>
      <w:r>
        <w:rPr>
          <w:rFonts w:ascii="Courier New" w:eastAsia="Courier New" w:hAnsi="Courier New" w:cs="Courier New"/>
          <w:color w:val="565656"/>
          <w:sz w:val="24"/>
          <w:szCs w:val="24"/>
        </w:rPr>
        <w:object w:dxaOrig="8504" w:dyaOrig="998" w14:anchorId="18307454">
          <v:shape id="_x0000_i1026" type="#_x0000_t75" style="width:421.35pt;height:50.25pt" o:ole="">
            <v:imagedata r:id="rId11" o:title=""/>
          </v:shape>
          <o:OLEObject Type="Embed" ProgID="Word.OpenDocumentText.12" ShapeID="_x0000_i1026" DrawAspect="Content" ObjectID="_1737091995" r:id="rId12"/>
        </w:object>
      </w:r>
    </w:p>
    <w:p w14:paraId="7CBD5D60" w14:textId="371F1BA4" w:rsidR="00CC49E8" w:rsidRDefault="00CC49E8" w:rsidP="00CC49E8">
      <w:pPr>
        <w:pStyle w:val="Prrafodelista"/>
        <w:spacing w:after="0"/>
        <w:ind w:left="737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 w:rsidRPr="00CC49E8">
        <w:rPr>
          <w:rFonts w:ascii="Titillium Web" w:eastAsia="Titillium Web" w:hAnsi="Titillium Web" w:cs="Titillium Web"/>
          <w:color w:val="565656"/>
          <w:sz w:val="24"/>
          <w:szCs w:val="24"/>
        </w:rPr>
        <w:t>Los datos se encuentras adjuntos a la entrega en la carpeta</w:t>
      </w:r>
      <w:r>
        <w:rPr>
          <w:rFonts w:ascii="Titillium Web" w:eastAsia="Titillium Web" w:hAnsi="Titillium Web" w:cs="Titillium Web"/>
          <w:i/>
          <w:iCs/>
          <w:color w:val="565656"/>
          <w:sz w:val="24"/>
          <w:szCs w:val="24"/>
        </w:rPr>
        <w:t xml:space="preserve"> </w:t>
      </w:r>
      <w:r w:rsidRPr="00073770">
        <w:rPr>
          <w:rFonts w:ascii="Titillium Web" w:eastAsia="Titillium Web" w:hAnsi="Titillium Web" w:cs="Titillium Web"/>
          <w:i/>
          <w:iCs/>
          <w:color w:val="565656"/>
          <w:sz w:val="24"/>
          <w:szCs w:val="24"/>
        </w:rPr>
        <w:t>air</w:t>
      </w:r>
      <w:r>
        <w:rPr>
          <w:rFonts w:ascii="Titillium Web" w:eastAsia="Titillium Web" w:hAnsi="Titillium Web" w:cs="Titillium Web"/>
          <w:i/>
          <w:iCs/>
          <w:color w:val="565656"/>
          <w:sz w:val="24"/>
          <w:szCs w:val="24"/>
        </w:rPr>
        <w:t>berlin</w:t>
      </w:r>
      <w:r w:rsidRPr="00073770">
        <w:rPr>
          <w:rFonts w:ascii="Titillium Web" w:eastAsia="Titillium Web" w:hAnsi="Titillium Web" w:cs="Titillium Web"/>
          <w:i/>
          <w:iCs/>
          <w:color w:val="565656"/>
          <w:sz w:val="24"/>
          <w:szCs w:val="24"/>
        </w:rPr>
        <w:t>_data_extraction</w:t>
      </w:r>
    </w:p>
    <w:p w14:paraId="71E86D7E" w14:textId="77777777" w:rsidR="00CC49E8" w:rsidRDefault="00CC49E8" w:rsidP="00D67171">
      <w:pPr>
        <w:pStyle w:val="Prrafodelista"/>
        <w:spacing w:after="0"/>
        <w:ind w:left="737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027B37E0" w14:textId="3A9949D1" w:rsidR="00D67171" w:rsidRDefault="00D67171" w:rsidP="00D67171">
      <w:pPr>
        <w:spacing w:after="0"/>
        <w:ind w:left="36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25B1BC61" w14:textId="2E94ACD5" w:rsidR="00072A0C" w:rsidRDefault="00072A0C" w:rsidP="00D67171">
      <w:pPr>
        <w:spacing w:after="0"/>
        <w:ind w:left="36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18B727D2" w14:textId="457F5EDB" w:rsidR="00072A0C" w:rsidRDefault="00072A0C" w:rsidP="00D67171">
      <w:pPr>
        <w:spacing w:after="0"/>
        <w:ind w:left="36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4266E0E8" w14:textId="7FCF0CF4" w:rsidR="00072A0C" w:rsidRDefault="00072A0C" w:rsidP="00D67171">
      <w:pPr>
        <w:spacing w:after="0"/>
        <w:ind w:left="36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4530E354" w14:textId="7F8DDC90" w:rsidR="00072A0C" w:rsidRDefault="00072A0C" w:rsidP="00D67171">
      <w:pPr>
        <w:spacing w:after="0"/>
        <w:ind w:left="36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0053725C" w14:textId="1C56D238" w:rsidR="00072A0C" w:rsidRDefault="00072A0C" w:rsidP="00D67171">
      <w:pPr>
        <w:spacing w:after="0"/>
        <w:ind w:left="36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49CB7AEC" w14:textId="1E378A06" w:rsidR="00072A0C" w:rsidRDefault="00072A0C" w:rsidP="00D67171">
      <w:pPr>
        <w:spacing w:after="0"/>
        <w:ind w:left="36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53B6DD4C" w14:textId="295493A3" w:rsidR="00072A0C" w:rsidRDefault="00072A0C" w:rsidP="00D67171">
      <w:pPr>
        <w:spacing w:after="0"/>
        <w:ind w:left="36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2CB0A4B0" w14:textId="0FAAD0ED" w:rsidR="00072A0C" w:rsidRDefault="00072A0C" w:rsidP="00D67171">
      <w:pPr>
        <w:spacing w:after="0"/>
        <w:ind w:left="36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271DD789" w14:textId="3EE26887" w:rsidR="00072A0C" w:rsidRDefault="00072A0C" w:rsidP="00D67171">
      <w:pPr>
        <w:spacing w:after="0"/>
        <w:ind w:left="36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0ED0E102" w14:textId="77777777" w:rsidR="00072A0C" w:rsidRDefault="00072A0C" w:rsidP="00D67171">
      <w:pPr>
        <w:spacing w:after="0"/>
        <w:ind w:left="36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64FE7540" w14:textId="4417AE7D" w:rsidR="00797080" w:rsidRDefault="00797080" w:rsidP="00797080">
      <w:pPr>
        <w:numPr>
          <w:ilvl w:val="0"/>
          <w:numId w:val="10"/>
        </w:numPr>
        <w:spacing w:after="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  <w:lastRenderedPageBreak/>
        <w:t>PySpark</w:t>
      </w:r>
    </w:p>
    <w:p w14:paraId="5B8DC70D" w14:textId="77777777" w:rsidR="00921DBA" w:rsidRDefault="00921DBA" w:rsidP="00921DBA">
      <w:pPr>
        <w:spacing w:after="0"/>
        <w:ind w:left="36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7AADC6E4" w14:textId="6AC63360" w:rsidR="00D67171" w:rsidRDefault="00D67171" w:rsidP="00D67171">
      <w:pPr>
        <w:numPr>
          <w:ilvl w:val="1"/>
          <w:numId w:val="10"/>
        </w:numPr>
        <w:spacing w:after="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  <w:t>Creación del Dataframe y análisis preliminar</w:t>
      </w:r>
    </w:p>
    <w:p w14:paraId="50ADCAAF" w14:textId="77777777" w:rsidR="00921DBA" w:rsidRDefault="00921DBA" w:rsidP="00921DBA">
      <w:pPr>
        <w:spacing w:after="0"/>
        <w:ind w:left="737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4C6B1AC5" w14:textId="7DA4DAEA" w:rsidR="00921DBA" w:rsidRDefault="00921DBA" w:rsidP="00921DBA">
      <w:pPr>
        <w:numPr>
          <w:ilvl w:val="2"/>
          <w:numId w:val="10"/>
        </w:numPr>
        <w:spacing w:after="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  <w:t>Creación dataframe</w:t>
      </w:r>
    </w:p>
    <w:p w14:paraId="386F4B14" w14:textId="77777777" w:rsidR="00921DBA" w:rsidRDefault="00921DBA" w:rsidP="00921DBA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bookmarkStart w:id="2" w:name="_MON_1733548105"/>
    <w:bookmarkEnd w:id="2"/>
    <w:p w14:paraId="573BAAF8" w14:textId="4EC940F9" w:rsidR="00921DBA" w:rsidRDefault="00921DBA" w:rsidP="00921DBA">
      <w:pPr>
        <w:spacing w:after="0"/>
        <w:ind w:left="1224"/>
        <w:jc w:val="both"/>
        <w:rPr>
          <w:rFonts w:ascii="Courier New" w:eastAsia="Courier New" w:hAnsi="Courier New" w:cs="Courier New"/>
          <w:color w:val="565656"/>
          <w:sz w:val="24"/>
          <w:szCs w:val="24"/>
        </w:rPr>
      </w:pPr>
      <w:r>
        <w:rPr>
          <w:rFonts w:ascii="Courier New" w:eastAsia="Courier New" w:hAnsi="Courier New" w:cs="Courier New"/>
          <w:color w:val="565656"/>
          <w:sz w:val="24"/>
          <w:szCs w:val="24"/>
        </w:rPr>
        <w:object w:dxaOrig="8504" w:dyaOrig="1853" w14:anchorId="271AD2E6">
          <v:shape id="_x0000_i1027" type="#_x0000_t75" style="width:440.1pt;height:92.3pt" o:ole="">
            <v:imagedata r:id="rId13" o:title=""/>
          </v:shape>
          <o:OLEObject Type="Embed" ProgID="Word.OpenDocumentText.12" ShapeID="_x0000_i1027" DrawAspect="Content" ObjectID="_1737091996" r:id="rId14"/>
        </w:object>
      </w:r>
    </w:p>
    <w:p w14:paraId="19CE8114" w14:textId="78D60397" w:rsidR="001E13A4" w:rsidRDefault="001E13A4" w:rsidP="00921DBA">
      <w:pPr>
        <w:spacing w:after="0"/>
        <w:ind w:left="1224"/>
        <w:jc w:val="both"/>
        <w:rPr>
          <w:rFonts w:ascii="Courier New" w:eastAsia="Courier New" w:hAnsi="Courier New" w:cs="Courier New"/>
          <w:color w:val="565656"/>
          <w:sz w:val="24"/>
          <w:szCs w:val="24"/>
        </w:rPr>
      </w:pPr>
      <w:r>
        <w:rPr>
          <w:noProof/>
        </w:rPr>
        <w:drawing>
          <wp:inline distT="0" distB="0" distL="0" distR="0" wp14:anchorId="3BB1DD4F" wp14:editId="3183ECBA">
            <wp:extent cx="4933950" cy="33147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4A720" w14:textId="77777777" w:rsidR="001E13A4" w:rsidRDefault="001E13A4" w:rsidP="00921DBA">
      <w:pPr>
        <w:spacing w:after="0"/>
        <w:ind w:left="1224"/>
        <w:jc w:val="both"/>
        <w:rPr>
          <w:rFonts w:ascii="Courier New" w:eastAsia="Courier New" w:hAnsi="Courier New" w:cs="Courier New"/>
          <w:color w:val="565656"/>
          <w:sz w:val="24"/>
          <w:szCs w:val="24"/>
        </w:rPr>
      </w:pPr>
    </w:p>
    <w:p w14:paraId="7E1E6B24" w14:textId="15F46242" w:rsidR="00921DBA" w:rsidRDefault="00921DBA" w:rsidP="00921DBA">
      <w:pPr>
        <w:numPr>
          <w:ilvl w:val="2"/>
          <w:numId w:val="10"/>
        </w:numPr>
        <w:spacing w:after="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  <w:t xml:space="preserve">Seleccionar </w:t>
      </w:r>
      <w:r w:rsidR="0055032A"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  <w:t>compañías</w:t>
      </w:r>
      <w:r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  <w:t xml:space="preserve"> diferentes en el fichero</w:t>
      </w:r>
    </w:p>
    <w:p w14:paraId="37FA9ECB" w14:textId="77777777" w:rsidR="00921DBA" w:rsidRDefault="00921DBA" w:rsidP="00921DBA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bookmarkStart w:id="3" w:name="_MON_1733548823"/>
    <w:bookmarkEnd w:id="3"/>
    <w:p w14:paraId="03DD48BE" w14:textId="1E1ADCFB" w:rsidR="00921DBA" w:rsidRPr="00921DBA" w:rsidRDefault="00921DBA" w:rsidP="00921DBA">
      <w:pPr>
        <w:spacing w:after="0"/>
        <w:ind w:left="1701"/>
        <w:jc w:val="both"/>
        <w:rPr>
          <w:rFonts w:ascii="Courier New" w:eastAsia="Courier New" w:hAnsi="Courier New" w:cs="Courier New"/>
          <w:color w:val="565656"/>
          <w:sz w:val="24"/>
          <w:szCs w:val="24"/>
        </w:rPr>
      </w:pPr>
      <w:r>
        <w:rPr>
          <w:rFonts w:ascii="Courier New" w:eastAsia="Courier New" w:hAnsi="Courier New" w:cs="Courier New"/>
          <w:color w:val="565656"/>
          <w:sz w:val="24"/>
          <w:szCs w:val="24"/>
        </w:rPr>
        <w:object w:dxaOrig="8504" w:dyaOrig="1569" w14:anchorId="2F2F2712">
          <v:shape id="_x0000_i1028" type="#_x0000_t75" style="width:421.35pt;height:78pt" o:ole="">
            <v:imagedata r:id="rId16" o:title=""/>
          </v:shape>
          <o:OLEObject Type="Embed" ProgID="Word.OpenDocumentText.12" ShapeID="_x0000_i1028" DrawAspect="Content" ObjectID="_1737091997" r:id="rId17"/>
        </w:object>
      </w:r>
    </w:p>
    <w:p w14:paraId="594CD0A5" w14:textId="5B3C47C3" w:rsidR="00921DBA" w:rsidRDefault="00921DBA" w:rsidP="00921DBA">
      <w:pPr>
        <w:numPr>
          <w:ilvl w:val="2"/>
          <w:numId w:val="10"/>
        </w:numPr>
        <w:spacing w:after="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  <w:lastRenderedPageBreak/>
        <w:t>Pasajeros de media de los vuelos de cada compañía</w:t>
      </w:r>
    </w:p>
    <w:p w14:paraId="3299DA29" w14:textId="77777777" w:rsidR="00921DBA" w:rsidRDefault="00921DBA" w:rsidP="00921DBA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bookmarkStart w:id="4" w:name="_MON_1733550816"/>
    <w:bookmarkEnd w:id="4"/>
    <w:p w14:paraId="20E7452F" w14:textId="71EAB925" w:rsidR="00921DBA" w:rsidRDefault="00921DBA" w:rsidP="00921DBA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rFonts w:ascii="Courier New" w:eastAsia="Courier New" w:hAnsi="Courier New" w:cs="Courier New"/>
          <w:color w:val="565656"/>
          <w:sz w:val="24"/>
          <w:szCs w:val="24"/>
        </w:rPr>
        <w:object w:dxaOrig="8504" w:dyaOrig="998" w14:anchorId="6355E979">
          <v:shape id="_x0000_i1029" type="#_x0000_t75" style="width:421.35pt;height:49.5pt" o:ole="">
            <v:imagedata r:id="rId18" o:title=""/>
          </v:shape>
          <o:OLEObject Type="Embed" ProgID="Word.OpenDocumentText.12" ShapeID="_x0000_i1029" DrawAspect="Content" ObjectID="_1737091998" r:id="rId19"/>
        </w:object>
      </w:r>
    </w:p>
    <w:p w14:paraId="1DF57EFF" w14:textId="535313F6" w:rsidR="00921DBA" w:rsidRDefault="00921DBA" w:rsidP="00921DBA">
      <w:pPr>
        <w:numPr>
          <w:ilvl w:val="2"/>
          <w:numId w:val="10"/>
        </w:numPr>
        <w:spacing w:after="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  <w:t>Eliminación registros duplicados por GEO Region</w:t>
      </w:r>
    </w:p>
    <w:p w14:paraId="35319FA1" w14:textId="77777777" w:rsidR="00921DBA" w:rsidRDefault="00921DBA" w:rsidP="00921DBA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bookmarkStart w:id="5" w:name="_MON_1733634773"/>
    <w:bookmarkEnd w:id="5"/>
    <w:p w14:paraId="45D22493" w14:textId="75FC65BA" w:rsidR="00921DBA" w:rsidRDefault="00921DBA" w:rsidP="00921DBA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rFonts w:ascii="Courier New" w:eastAsia="Courier New" w:hAnsi="Courier New" w:cs="Courier New"/>
          <w:color w:val="565656"/>
          <w:sz w:val="24"/>
          <w:szCs w:val="24"/>
        </w:rPr>
        <w:object w:dxaOrig="8504" w:dyaOrig="2424" w14:anchorId="29D1F04C">
          <v:shape id="_x0000_i1030" type="#_x0000_t75" style="width:421.35pt;height:120.7pt" o:ole="">
            <v:imagedata r:id="rId20" o:title=""/>
          </v:shape>
          <o:OLEObject Type="Embed" ProgID="Word.OpenDocumentText.12" ShapeID="_x0000_i1030" DrawAspect="Content" ObjectID="_1737091999" r:id="rId21"/>
        </w:object>
      </w:r>
    </w:p>
    <w:p w14:paraId="5DE8DB77" w14:textId="4BC5C678" w:rsidR="00921DBA" w:rsidRDefault="00921DBA" w:rsidP="00921DBA">
      <w:pPr>
        <w:numPr>
          <w:ilvl w:val="2"/>
          <w:numId w:val="10"/>
        </w:numPr>
        <w:spacing w:after="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  <w:t>Volcar resultados</w:t>
      </w:r>
    </w:p>
    <w:p w14:paraId="7D5BC168" w14:textId="77777777" w:rsidR="00921DBA" w:rsidRDefault="00921DBA" w:rsidP="00921DBA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bookmarkStart w:id="6" w:name="_MON_1733635054"/>
    <w:bookmarkEnd w:id="6"/>
    <w:p w14:paraId="5F580CA4" w14:textId="020ED354" w:rsidR="00921DBA" w:rsidRDefault="00921DBA" w:rsidP="00921DBA">
      <w:pPr>
        <w:spacing w:after="0"/>
        <w:ind w:left="1701"/>
        <w:jc w:val="both"/>
        <w:rPr>
          <w:rFonts w:ascii="Courier New" w:eastAsia="Courier New" w:hAnsi="Courier New" w:cs="Courier New"/>
          <w:color w:val="565656"/>
          <w:sz w:val="24"/>
          <w:szCs w:val="24"/>
        </w:rPr>
      </w:pPr>
      <w:r>
        <w:rPr>
          <w:rFonts w:ascii="Courier New" w:eastAsia="Courier New" w:hAnsi="Courier New" w:cs="Courier New"/>
          <w:color w:val="565656"/>
          <w:sz w:val="24"/>
          <w:szCs w:val="24"/>
        </w:rPr>
        <w:object w:dxaOrig="8504" w:dyaOrig="1284" w14:anchorId="4FE9E18B">
          <v:shape id="_x0000_i1031" type="#_x0000_t75" style="width:421.35pt;height:63.75pt" o:ole="">
            <v:imagedata r:id="rId22" o:title=""/>
          </v:shape>
          <o:OLEObject Type="Embed" ProgID="Word.OpenDocumentText.12" ShapeID="_x0000_i1031" DrawAspect="Content" ObjectID="_1737092000" r:id="rId23"/>
        </w:object>
      </w:r>
    </w:p>
    <w:p w14:paraId="0DCDF890" w14:textId="04268851" w:rsidR="00921DBA" w:rsidRDefault="00921DBA" w:rsidP="00921DBA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Los datos se encuentran adjuntos a la entrega en el fichero </w:t>
      </w:r>
      <w:r w:rsidRPr="00840AC9">
        <w:rPr>
          <w:rFonts w:ascii="Titillium Web" w:eastAsia="Titillium Web" w:hAnsi="Titillium Web" w:cs="Titillium Web"/>
          <w:i/>
          <w:iCs/>
          <w:color w:val="565656"/>
          <w:sz w:val="24"/>
          <w:szCs w:val="24"/>
        </w:rPr>
        <w:t>airtraffic_drop_duplicates_georegion.csv</w:t>
      </w:r>
      <w:r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. </w:t>
      </w:r>
    </w:p>
    <w:p w14:paraId="29E10C67" w14:textId="7E54B4A8" w:rsidR="00921DBA" w:rsidRDefault="00921DBA" w:rsidP="00921DBA">
      <w:pPr>
        <w:spacing w:after="0"/>
        <w:ind w:left="1224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12A3944F" w14:textId="287D572B" w:rsidR="00072A0C" w:rsidRDefault="00072A0C" w:rsidP="00921DBA">
      <w:pPr>
        <w:spacing w:after="0"/>
        <w:ind w:left="1224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6B85D680" w14:textId="0882CA17" w:rsidR="00072A0C" w:rsidRDefault="00072A0C" w:rsidP="00921DBA">
      <w:pPr>
        <w:spacing w:after="0"/>
        <w:ind w:left="1224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1C8F82E3" w14:textId="489D1096" w:rsidR="00072A0C" w:rsidRDefault="00072A0C" w:rsidP="00921DBA">
      <w:pPr>
        <w:spacing w:after="0"/>
        <w:ind w:left="1224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4C922754" w14:textId="1DFB9D61" w:rsidR="00072A0C" w:rsidRDefault="00072A0C" w:rsidP="00921DBA">
      <w:pPr>
        <w:spacing w:after="0"/>
        <w:ind w:left="1224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58D1603D" w14:textId="7365E15E" w:rsidR="00072A0C" w:rsidRDefault="00072A0C" w:rsidP="00921DBA">
      <w:pPr>
        <w:spacing w:after="0"/>
        <w:ind w:left="1224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2683D1DB" w14:textId="2A167808" w:rsidR="00072A0C" w:rsidRDefault="00072A0C" w:rsidP="00921DBA">
      <w:pPr>
        <w:spacing w:after="0"/>
        <w:ind w:left="1224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3B078A99" w14:textId="77777777" w:rsidR="00072A0C" w:rsidRDefault="00072A0C" w:rsidP="00921DBA">
      <w:pPr>
        <w:spacing w:after="0"/>
        <w:ind w:left="1224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1B20F358" w14:textId="10570EE8" w:rsidR="00D67171" w:rsidRDefault="00D67171" w:rsidP="00D67171">
      <w:pPr>
        <w:numPr>
          <w:ilvl w:val="1"/>
          <w:numId w:val="10"/>
        </w:numPr>
        <w:spacing w:after="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  <w:lastRenderedPageBreak/>
        <w:t>Análisis estadístico</w:t>
      </w:r>
    </w:p>
    <w:p w14:paraId="76E38F1A" w14:textId="77777777" w:rsidR="00E2642E" w:rsidRDefault="00E2642E" w:rsidP="00E2642E">
      <w:pPr>
        <w:spacing w:after="0"/>
        <w:ind w:left="737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54D0FAF7" w14:textId="188A8236" w:rsidR="00FD7042" w:rsidRDefault="00FA740B" w:rsidP="00FD7042">
      <w:pPr>
        <w:numPr>
          <w:ilvl w:val="2"/>
          <w:numId w:val="10"/>
        </w:numPr>
        <w:spacing w:after="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  <w:t>Análisis descriptivo</w:t>
      </w:r>
    </w:p>
    <w:p w14:paraId="14B21EDF" w14:textId="77777777" w:rsidR="00E2642E" w:rsidRDefault="00E2642E" w:rsidP="00E2642E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7798759E" w14:textId="7B1CBCF8" w:rsidR="00E2642E" w:rsidRPr="00D00D87" w:rsidRDefault="00E2642E" w:rsidP="00E2642E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Activity Period</w:t>
      </w:r>
    </w:p>
    <w:p w14:paraId="42E6E9A6" w14:textId="5B6A35A6" w:rsidR="00FD7042" w:rsidRDefault="00FD7042" w:rsidP="00FD7042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noProof/>
        </w:rPr>
        <w:drawing>
          <wp:inline distT="0" distB="0" distL="0" distR="0" wp14:anchorId="1FA4BB16" wp14:editId="0DA9F810">
            <wp:extent cx="3638550" cy="31718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F993" w14:textId="77777777" w:rsidR="0055032A" w:rsidRPr="00FD7042" w:rsidRDefault="0055032A" w:rsidP="00FD7042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308692E1" w14:textId="3023ACB1" w:rsidR="00FD7042" w:rsidRPr="00E2642E" w:rsidRDefault="00FD7042" w:rsidP="00E2642E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E2642E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Operating airline</w:t>
      </w:r>
    </w:p>
    <w:p w14:paraId="30C96CCA" w14:textId="0AFECE43" w:rsidR="00FD7042" w:rsidRDefault="00FD7042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7B425F2" wp14:editId="5520A109">
            <wp:extent cx="3914775" cy="90487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904B" w14:textId="2C650C7C" w:rsidR="00FD7042" w:rsidRPr="00FD7042" w:rsidRDefault="00FD7042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6FA83C78" w14:textId="0D9592D1" w:rsidR="00FD7042" w:rsidRPr="00E2642E" w:rsidRDefault="00FD7042" w:rsidP="00E2642E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E2642E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Operating airline IATA code</w:t>
      </w:r>
    </w:p>
    <w:p w14:paraId="05E17D84" w14:textId="71BAD936" w:rsidR="00FD7042" w:rsidRDefault="00FD7042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  <w:r>
        <w:rPr>
          <w:rFonts w:ascii="Titillium Web" w:eastAsia="Titillium Web" w:hAnsi="Titillium Web" w:cs="Titillium Web"/>
          <w:b/>
          <w:bCs/>
          <w:noProof/>
          <w:color w:val="565656"/>
          <w:sz w:val="24"/>
          <w:szCs w:val="24"/>
          <w:u w:val="single"/>
        </w:rPr>
        <w:drawing>
          <wp:inline distT="0" distB="0" distL="0" distR="0" wp14:anchorId="0A5E7404" wp14:editId="516C7752">
            <wp:extent cx="4346575" cy="9207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920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2BDF69" w14:textId="77777777" w:rsidR="00E2642E" w:rsidRPr="00FD7042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38B922CD" w14:textId="701868D8" w:rsidR="00FD7042" w:rsidRPr="00E2642E" w:rsidRDefault="00FD7042" w:rsidP="00E2642E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E2642E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lastRenderedPageBreak/>
        <w:t>Published airline</w:t>
      </w:r>
    </w:p>
    <w:p w14:paraId="67793782" w14:textId="16BB060A" w:rsidR="00FD7042" w:rsidRDefault="00FD7042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0AA5E626" wp14:editId="197AF3A8">
            <wp:extent cx="3705225" cy="86677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6588" w14:textId="77777777" w:rsidR="00E2642E" w:rsidRPr="00FD7042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  <w:lang w:val="en-US"/>
        </w:rPr>
      </w:pPr>
    </w:p>
    <w:p w14:paraId="0500905C" w14:textId="71CD469E" w:rsidR="00FD7042" w:rsidRPr="00E2642E" w:rsidRDefault="00FD7042" w:rsidP="00E2642E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E2642E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Published airline IATA code</w:t>
      </w:r>
    </w:p>
    <w:p w14:paraId="565E10CE" w14:textId="6EAF6F59" w:rsidR="00FD7042" w:rsidRDefault="00FD7042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2884AC36" wp14:editId="04CF62AC">
            <wp:extent cx="4295775" cy="88582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F92AE" w14:textId="77777777" w:rsidR="00E2642E" w:rsidRPr="00FD7042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  <w:lang w:val="en-US"/>
        </w:rPr>
      </w:pPr>
    </w:p>
    <w:p w14:paraId="72935DCD" w14:textId="64E57D97" w:rsidR="00FD7042" w:rsidRPr="00E2642E" w:rsidRDefault="00FD7042" w:rsidP="00E2642E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E2642E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GEO summary</w:t>
      </w:r>
    </w:p>
    <w:p w14:paraId="176E5D06" w14:textId="7122AF73" w:rsidR="00FD7042" w:rsidRDefault="00FD7042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A8F1100" wp14:editId="1D8C074B">
            <wp:extent cx="3295650" cy="9239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1B667" w14:textId="77777777" w:rsidR="00E2642E" w:rsidRPr="00FD7042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2CC82893" w14:textId="52A71FA3" w:rsidR="00FD7042" w:rsidRPr="00E2642E" w:rsidRDefault="00FD7042" w:rsidP="00E2642E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E2642E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GEO Region</w:t>
      </w:r>
    </w:p>
    <w:p w14:paraId="4E5C402C" w14:textId="03902F0E" w:rsidR="00FD7042" w:rsidRDefault="00FD7042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768898A" wp14:editId="40713BD0">
            <wp:extent cx="3219450" cy="9048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DBD1" w14:textId="77777777" w:rsidR="00E2642E" w:rsidRPr="00FD7042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4C910CE0" w14:textId="5BFC7761" w:rsidR="00FD7042" w:rsidRPr="00E2642E" w:rsidRDefault="00FD7042" w:rsidP="00E2642E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E2642E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Activity type code</w:t>
      </w:r>
    </w:p>
    <w:p w14:paraId="06305AF3" w14:textId="4FD7A09E" w:rsidR="00FD7042" w:rsidRDefault="00FD7042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7B30AB5A" wp14:editId="152A87D2">
            <wp:extent cx="5067300" cy="18859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A96A" w14:textId="2524FD15" w:rsidR="00E2642E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170DE39A" w14:textId="0AE13DAD" w:rsidR="00E2642E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7E07C832" w14:textId="0B9828C5" w:rsidR="00E2642E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6760B1C1" w14:textId="77777777" w:rsidR="00E2642E" w:rsidRPr="00FD7042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7E43C847" w14:textId="57CAFC6F" w:rsidR="00FD7042" w:rsidRPr="00E2642E" w:rsidRDefault="00FD7042" w:rsidP="00E2642E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E2642E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Price category code</w:t>
      </w:r>
    </w:p>
    <w:p w14:paraId="620BD0DD" w14:textId="3C8129C9" w:rsidR="00FD7042" w:rsidRDefault="00FD7042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228BCC3" wp14:editId="5FDE5AC8">
            <wp:extent cx="3743325" cy="8858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E846" w14:textId="77777777" w:rsidR="00E2642E" w:rsidRPr="00FD7042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735B03BD" w14:textId="2E6D960E" w:rsidR="00FD7042" w:rsidRPr="00E2642E" w:rsidRDefault="00FD7042" w:rsidP="00E2642E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E2642E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Terminal</w:t>
      </w:r>
    </w:p>
    <w:p w14:paraId="36A410C2" w14:textId="72E78A0C" w:rsidR="00FD7042" w:rsidRDefault="00FD7042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83BA9C4" wp14:editId="13EC7ECD">
            <wp:extent cx="3105150" cy="90487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D41D" w14:textId="77777777" w:rsidR="00E2642E" w:rsidRPr="00FD7042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02107834" w14:textId="1E93DB8B" w:rsidR="00FD7042" w:rsidRPr="00E2642E" w:rsidRDefault="00FD7042" w:rsidP="00E2642E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E2642E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Boarding área</w:t>
      </w:r>
    </w:p>
    <w:p w14:paraId="1849A35E" w14:textId="00723129" w:rsidR="00FD7042" w:rsidRDefault="00FD7042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9D80C0D" wp14:editId="705356B7">
            <wp:extent cx="3438525" cy="885825"/>
            <wp:effectExtent l="0" t="0" r="9525" b="952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49F14" w14:textId="77777777" w:rsidR="00E2642E" w:rsidRPr="00FD7042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242AB3C5" w14:textId="4802C945" w:rsidR="00FD7042" w:rsidRPr="00E2642E" w:rsidRDefault="00FD7042" w:rsidP="00E2642E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E2642E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Passenger count</w:t>
      </w:r>
    </w:p>
    <w:p w14:paraId="349A382B" w14:textId="62E141D2" w:rsidR="00FD7042" w:rsidRDefault="00FD7042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3E129EA7" wp14:editId="6B5D4289">
            <wp:extent cx="3657600" cy="200977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04DB" w14:textId="77777777" w:rsidR="00E2642E" w:rsidRPr="00FD7042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6E08E2AE" w14:textId="53C8A7CD" w:rsidR="00FD7042" w:rsidRPr="00E2642E" w:rsidRDefault="00FD7042" w:rsidP="00E2642E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E2642E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Adjusted activity type code</w:t>
      </w:r>
    </w:p>
    <w:p w14:paraId="0C1E6624" w14:textId="6D78286E" w:rsidR="00FD7042" w:rsidRDefault="00FD7042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139F2B2" wp14:editId="17206CFC">
            <wp:extent cx="4391025" cy="88582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40271" w14:textId="55CE73E7" w:rsidR="00E2642E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6C41505D" w14:textId="20B4EBC2" w:rsidR="00E2642E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57C54193" w14:textId="457184E9" w:rsidR="00E2642E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2F04B6B0" w14:textId="77777777" w:rsidR="00E2642E" w:rsidRPr="00FD7042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0F446422" w14:textId="28F0ADA4" w:rsidR="00FD7042" w:rsidRPr="00E2642E" w:rsidRDefault="00FD7042" w:rsidP="00E2642E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E2642E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Adjusted Passenger count</w:t>
      </w:r>
    </w:p>
    <w:p w14:paraId="4ED53E7A" w14:textId="79B79D8D" w:rsidR="00FD7042" w:rsidRDefault="00FD7042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D3720D3" wp14:editId="36F2FCEB">
            <wp:extent cx="4248150" cy="202882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30F2" w14:textId="4B767E2B" w:rsidR="00B81CF5" w:rsidRDefault="00B81CF5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1BD311B0" w14:textId="0B5A4D28" w:rsidR="00B81CF5" w:rsidRDefault="00B81CF5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224E9E32" w14:textId="77777777" w:rsidR="00B81CF5" w:rsidRDefault="00B81CF5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2F3A5FC1" w14:textId="77777777" w:rsidR="00E2642E" w:rsidRPr="00FD7042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0F3F560F" w14:textId="273897AB" w:rsidR="00FD7042" w:rsidRPr="00E2642E" w:rsidRDefault="00FD7042" w:rsidP="00E2642E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E2642E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lastRenderedPageBreak/>
        <w:t>Year</w:t>
      </w:r>
    </w:p>
    <w:p w14:paraId="6B2432CA" w14:textId="6B1D44BD" w:rsidR="00FD7042" w:rsidRDefault="00FD7042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C82BE69" wp14:editId="0ECF8CA0">
            <wp:extent cx="2673630" cy="265747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76290" cy="266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2EC7C" w14:textId="77777777" w:rsidR="00E2642E" w:rsidRPr="00FD7042" w:rsidRDefault="00E2642E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</w:p>
    <w:p w14:paraId="644F7101" w14:textId="72F80964" w:rsidR="00FD7042" w:rsidRPr="00E2642E" w:rsidRDefault="00FD7042" w:rsidP="00E2642E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E2642E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Month</w:t>
      </w:r>
    </w:p>
    <w:p w14:paraId="2DAC4827" w14:textId="4558C16E" w:rsidR="00FD7042" w:rsidRPr="00FD7042" w:rsidRDefault="00FD7042" w:rsidP="00FD7042">
      <w:pPr>
        <w:spacing w:after="0"/>
        <w:ind w:left="1701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79017AD0" wp14:editId="48D1864E">
            <wp:extent cx="2971800" cy="85725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DCE95" w14:textId="2B5CD232" w:rsidR="00FD7042" w:rsidRDefault="00FD7042" w:rsidP="00FD7042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22F88E00" w14:textId="346C5491" w:rsidR="00072A0C" w:rsidRDefault="00072A0C" w:rsidP="00FD7042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3AF50BDA" w14:textId="65D4877B" w:rsidR="00072A0C" w:rsidRDefault="00072A0C" w:rsidP="00FD7042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255E58FF" w14:textId="428F32CC" w:rsidR="00072A0C" w:rsidRDefault="00072A0C" w:rsidP="00FD7042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0A9C87DE" w14:textId="3214F543" w:rsidR="00501AEE" w:rsidRDefault="00501AEE" w:rsidP="00FD7042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6911EC38" w14:textId="6FA01B39" w:rsidR="00501AEE" w:rsidRDefault="00501AEE" w:rsidP="00FD7042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6C4155B6" w14:textId="218218A3" w:rsidR="00501AEE" w:rsidRDefault="00501AEE" w:rsidP="00FD7042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16F7DFE3" w14:textId="3E54C38F" w:rsidR="00501AEE" w:rsidRDefault="00501AEE" w:rsidP="00FD7042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54DF1259" w14:textId="0CCFD287" w:rsidR="00501AEE" w:rsidRDefault="00501AEE" w:rsidP="00FD7042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1BCC31A1" w14:textId="0398A3E4" w:rsidR="00501AEE" w:rsidRDefault="00501AEE" w:rsidP="00FD7042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11D4105D" w14:textId="0F846B8C" w:rsidR="00501AEE" w:rsidRDefault="00501AEE" w:rsidP="00FD7042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6DCBC7E8" w14:textId="77777777" w:rsidR="007F6357" w:rsidRPr="00FD7042" w:rsidRDefault="007F6357" w:rsidP="00FD7042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3C541C94" w14:textId="3085CA57" w:rsidR="00FA740B" w:rsidRDefault="00FA740B" w:rsidP="00FA740B">
      <w:pPr>
        <w:numPr>
          <w:ilvl w:val="2"/>
          <w:numId w:val="10"/>
        </w:numPr>
        <w:spacing w:after="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  <w:lastRenderedPageBreak/>
        <w:t xml:space="preserve">Análisis de correlación </w:t>
      </w:r>
    </w:p>
    <w:p w14:paraId="17B03A22" w14:textId="77777777" w:rsidR="0055032A" w:rsidRDefault="0055032A" w:rsidP="0055032A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bookmarkStart w:id="7" w:name="_MON_1733818638"/>
    <w:bookmarkEnd w:id="7"/>
    <w:p w14:paraId="01305E3A" w14:textId="544E9728" w:rsidR="0055032A" w:rsidRDefault="0055032A" w:rsidP="0055032A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rFonts w:ascii="Courier New" w:eastAsia="Courier New" w:hAnsi="Courier New" w:cs="Courier New"/>
          <w:color w:val="565656"/>
          <w:sz w:val="24"/>
          <w:szCs w:val="24"/>
        </w:rPr>
        <w:object w:dxaOrig="8504" w:dyaOrig="714" w14:anchorId="64B6CFCB">
          <v:shape id="_x0000_i1032" type="#_x0000_t75" style="width:421.35pt;height:35.25pt" o:ole="">
            <v:imagedata r:id="rId40" o:title=""/>
          </v:shape>
          <o:OLEObject Type="Embed" ProgID="Word.OpenDocumentText.12" ShapeID="_x0000_i1032" DrawAspect="Content" ObjectID="_1737092001" r:id="rId41"/>
        </w:object>
      </w:r>
    </w:p>
    <w:p w14:paraId="2F991B1B" w14:textId="661E2AB4" w:rsidR="007F6357" w:rsidRDefault="0055032A" w:rsidP="007F6357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01D344B6" wp14:editId="7C626734">
            <wp:simplePos x="0" y="0"/>
            <wp:positionH relativeFrom="margin">
              <wp:align>center</wp:align>
            </wp:positionH>
            <wp:positionV relativeFrom="paragraph">
              <wp:posOffset>564515</wp:posOffset>
            </wp:positionV>
            <wp:extent cx="6996430" cy="1656080"/>
            <wp:effectExtent l="0" t="0" r="0" b="1270"/>
            <wp:wrapTight wrapText="bothSides">
              <wp:wrapPolygon edited="0">
                <wp:start x="0" y="0"/>
                <wp:lineTo x="0" y="21368"/>
                <wp:lineTo x="21526" y="21368"/>
                <wp:lineTo x="21526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643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8" w:name="_MON_1733818783"/>
      <w:bookmarkEnd w:id="8"/>
      <w:r w:rsidR="007F6357" w:rsidRPr="00223899">
        <w:rPr>
          <w:rFonts w:ascii="Titillium Web" w:eastAsia="Titillium Web" w:hAnsi="Titillium Web" w:cs="Titillium Web"/>
          <w:color w:val="565656"/>
          <w:sz w:val="24"/>
          <w:szCs w:val="24"/>
        </w:rPr>
        <w:object w:dxaOrig="8504" w:dyaOrig="714" w14:anchorId="22A22899">
          <v:shape id="_x0000_i1033" type="#_x0000_t75" style="width:421.35pt;height:35.25pt" o:ole="">
            <v:imagedata r:id="rId43" o:title=""/>
          </v:shape>
          <o:OLEObject Type="Embed" ProgID="Word.OpenDocumentText.12" ShapeID="_x0000_i1033" DrawAspect="Content" ObjectID="_1737092002" r:id="rId44"/>
        </w:object>
      </w:r>
    </w:p>
    <w:p w14:paraId="2E591C20" w14:textId="3D17B383" w:rsidR="0055032A" w:rsidRDefault="0055032A" w:rsidP="007F6357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514E9024" w14:textId="3CD22786" w:rsidR="00B81CF5" w:rsidRDefault="00B81CF5" w:rsidP="007F6357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Correlaciones mas fuertes: </w:t>
      </w:r>
    </w:p>
    <w:p w14:paraId="65430942" w14:textId="77777777" w:rsidR="00B81CF5" w:rsidRDefault="00B81CF5" w:rsidP="007F6357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0AE0E81F" w14:textId="77777777" w:rsidR="00A54964" w:rsidRPr="00D00D87" w:rsidRDefault="00A54964" w:rsidP="00A54964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D00D87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GEO Summary – Price Category Code</w:t>
      </w:r>
    </w:p>
    <w:p w14:paraId="71359499" w14:textId="77777777" w:rsidR="00A54964" w:rsidRDefault="00A54964" w:rsidP="00A54964">
      <w:pPr>
        <w:pStyle w:val="Prrafodelista"/>
        <w:ind w:left="1224"/>
        <w:jc w:val="both"/>
        <w:rPr>
          <w:rFonts w:ascii="Titillium Web" w:eastAsia="Titillium Web" w:hAnsi="Titillium Web" w:cs="Titillium Web"/>
          <w:color w:val="565656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BBBCAA" wp14:editId="6D41B04E">
            <wp:extent cx="5095875" cy="809625"/>
            <wp:effectExtent l="0" t="0" r="9525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29949" w14:textId="77777777" w:rsidR="00A54964" w:rsidRPr="00D00D87" w:rsidRDefault="00A54964" w:rsidP="00A54964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D00D87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GEO Summary – GEO Region</w:t>
      </w:r>
    </w:p>
    <w:p w14:paraId="260F47FC" w14:textId="77777777" w:rsidR="00A54964" w:rsidRPr="00745FF1" w:rsidRDefault="00A54964" w:rsidP="00A54964">
      <w:pPr>
        <w:pStyle w:val="Prrafodelista"/>
        <w:ind w:left="1224"/>
        <w:jc w:val="both"/>
        <w:rPr>
          <w:rFonts w:ascii="Titillium Web" w:eastAsia="Titillium Web" w:hAnsi="Titillium Web" w:cs="Titillium Web"/>
          <w:color w:val="565656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158591" wp14:editId="30B1CE70">
            <wp:extent cx="4943475" cy="762000"/>
            <wp:effectExtent l="0" t="0" r="9525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4672" w14:textId="77777777" w:rsidR="00A54964" w:rsidRPr="00D00D87" w:rsidRDefault="00A54964" w:rsidP="00A54964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D00D87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 xml:space="preserve">GEO Region – Terminal </w:t>
      </w:r>
    </w:p>
    <w:p w14:paraId="1D204A39" w14:textId="77777777" w:rsidR="00A54964" w:rsidRDefault="00A54964" w:rsidP="00A54964">
      <w:pPr>
        <w:pStyle w:val="Prrafodelista"/>
        <w:ind w:left="1224"/>
        <w:jc w:val="both"/>
        <w:rPr>
          <w:rFonts w:ascii="Titillium Web" w:eastAsia="Titillium Web" w:hAnsi="Titillium Web" w:cs="Titillium Web"/>
          <w:color w:val="565656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0497275" wp14:editId="0CB8CF32">
            <wp:extent cx="4686300" cy="85725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3921" w14:textId="77777777" w:rsidR="00A54964" w:rsidRPr="00D00D87" w:rsidRDefault="00A54964" w:rsidP="00A54964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D00D87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GEO Region – Price Category Code</w:t>
      </w:r>
    </w:p>
    <w:p w14:paraId="0DDE69E2" w14:textId="027E5AB0" w:rsidR="00501AEE" w:rsidRDefault="00A54964" w:rsidP="00A54964">
      <w:pPr>
        <w:pStyle w:val="Prrafodelista"/>
        <w:ind w:left="1224"/>
        <w:jc w:val="both"/>
        <w:rPr>
          <w:rFonts w:ascii="Titillium Web" w:eastAsia="Titillium Web" w:hAnsi="Titillium Web" w:cs="Titillium Web"/>
          <w:color w:val="565656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8F158BA" wp14:editId="4DE5ADD0">
            <wp:extent cx="5153025" cy="876300"/>
            <wp:effectExtent l="0" t="0" r="9525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CD5B" w14:textId="77777777" w:rsidR="00501AEE" w:rsidRDefault="00501AEE" w:rsidP="00A54964">
      <w:pPr>
        <w:pStyle w:val="Prrafodelista"/>
        <w:ind w:left="1224"/>
        <w:jc w:val="both"/>
        <w:rPr>
          <w:rFonts w:ascii="Titillium Web" w:eastAsia="Titillium Web" w:hAnsi="Titillium Web" w:cs="Titillium Web"/>
          <w:color w:val="565656"/>
          <w:sz w:val="24"/>
          <w:szCs w:val="24"/>
          <w:lang w:val="en-US"/>
        </w:rPr>
      </w:pPr>
    </w:p>
    <w:p w14:paraId="53854271" w14:textId="77777777" w:rsidR="00A54964" w:rsidRPr="00D00D87" w:rsidRDefault="00A54964" w:rsidP="00A54964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D00D87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Adjusted Passenger Count – GEO Region</w:t>
      </w:r>
    </w:p>
    <w:p w14:paraId="3A52C7E9" w14:textId="77777777" w:rsidR="00A54964" w:rsidRDefault="00A54964" w:rsidP="00A54964">
      <w:pPr>
        <w:pStyle w:val="Prrafodelista"/>
        <w:ind w:left="1224"/>
        <w:jc w:val="both"/>
        <w:rPr>
          <w:rFonts w:ascii="Titillium Web" w:eastAsia="Titillium Web" w:hAnsi="Titillium Web" w:cs="Titillium Web"/>
          <w:color w:val="565656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F49E105" wp14:editId="504A8290">
            <wp:extent cx="5457825" cy="742950"/>
            <wp:effectExtent l="0" t="0" r="9525" b="0"/>
            <wp:docPr id="193" name="Imagen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0DD7" w14:textId="77777777" w:rsidR="00A54964" w:rsidRPr="00D00D87" w:rsidRDefault="00A54964" w:rsidP="00A54964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D00D87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Adjusted Passenger Count – Terminal</w:t>
      </w:r>
      <w:r w:rsidRPr="00D00D87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ab/>
      </w:r>
      <w:r w:rsidRPr="00D00D87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ab/>
      </w:r>
      <w:r w:rsidRPr="00D00D87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ab/>
      </w:r>
    </w:p>
    <w:p w14:paraId="733B9C90" w14:textId="77777777" w:rsidR="00A54964" w:rsidRDefault="00A54964" w:rsidP="00A54964">
      <w:pPr>
        <w:pStyle w:val="Prrafodelista"/>
        <w:ind w:left="1224"/>
        <w:jc w:val="both"/>
        <w:rPr>
          <w:rFonts w:ascii="Titillium Web" w:eastAsia="Titillium Web" w:hAnsi="Titillium Web" w:cs="Titillium Web"/>
          <w:color w:val="565656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7FB0FE" wp14:editId="1EB5E295">
            <wp:extent cx="5670550" cy="810260"/>
            <wp:effectExtent l="0" t="0" r="6350" b="8890"/>
            <wp:docPr id="194" name="Imagen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27A3" w14:textId="77777777" w:rsidR="00A54964" w:rsidRDefault="00A54964" w:rsidP="00A54964">
      <w:pPr>
        <w:pStyle w:val="Prrafodelista"/>
        <w:ind w:left="1224"/>
        <w:jc w:val="both"/>
        <w:rPr>
          <w:rFonts w:ascii="Titillium Web" w:eastAsia="Titillium Web" w:hAnsi="Titillium Web" w:cs="Titillium Web"/>
          <w:color w:val="565656"/>
          <w:sz w:val="24"/>
          <w:szCs w:val="24"/>
          <w:lang w:val="en-US"/>
        </w:rPr>
      </w:pPr>
    </w:p>
    <w:p w14:paraId="74E784A2" w14:textId="73703500" w:rsidR="00A54964" w:rsidRDefault="00A54964" w:rsidP="00A54964">
      <w:pPr>
        <w:pStyle w:val="Prrafodelista"/>
        <w:ind w:left="1224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</w:rPr>
      </w:pPr>
      <w:r>
        <w:rPr>
          <w:rFonts w:ascii="Titillium Web" w:eastAsia="Titillium Web" w:hAnsi="Titillium Web" w:cs="Titillium Web"/>
          <w:color w:val="565656"/>
          <w:sz w:val="24"/>
          <w:szCs w:val="24"/>
        </w:rPr>
        <w:t>Utilizamos el</w:t>
      </w:r>
      <w:r w:rsidRPr="00D00D87"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 </w:t>
      </w:r>
      <w:r w:rsidRPr="00D00D87">
        <w:rPr>
          <w:rFonts w:ascii="Titillium Web" w:eastAsia="Titillium Web" w:hAnsi="Titillium Web" w:cs="Titillium Web"/>
          <w:b/>
          <w:bCs/>
          <w:color w:val="565656"/>
          <w:sz w:val="24"/>
          <w:szCs w:val="24"/>
        </w:rPr>
        <w:t>método</w:t>
      </w:r>
      <w:r w:rsidRPr="00D00D87"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 </w:t>
      </w:r>
      <w:r w:rsidRPr="00D00D87">
        <w:rPr>
          <w:rFonts w:ascii="Titillium Web" w:eastAsia="Titillium Web" w:hAnsi="Titillium Web" w:cs="Titillium Web"/>
          <w:b/>
          <w:bCs/>
          <w:color w:val="565656"/>
          <w:sz w:val="24"/>
          <w:szCs w:val="24"/>
        </w:rPr>
        <w:t>Point-Biserial</w:t>
      </w:r>
      <w:r>
        <w:rPr>
          <w:rFonts w:ascii="Titillium Web" w:eastAsia="Titillium Web" w:hAnsi="Titillium Web" w:cs="Titillium Web"/>
          <w:b/>
          <w:bCs/>
          <w:color w:val="565656"/>
          <w:sz w:val="24"/>
          <w:szCs w:val="24"/>
        </w:rPr>
        <w:t xml:space="preserve"> </w:t>
      </w:r>
      <w:r w:rsidRPr="00A54964"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para calcular de manera </w:t>
      </w:r>
      <w:r w:rsidR="00B81CF5" w:rsidRPr="00A54964">
        <w:rPr>
          <w:rFonts w:ascii="Titillium Web" w:eastAsia="Titillium Web" w:hAnsi="Titillium Web" w:cs="Titillium Web"/>
          <w:color w:val="565656"/>
          <w:sz w:val="24"/>
          <w:szCs w:val="24"/>
        </w:rPr>
        <w:t>más</w:t>
      </w:r>
      <w:r w:rsidRPr="00A54964"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 precisa la correlación </w:t>
      </w:r>
      <w:r w:rsidR="00B81CF5">
        <w:rPr>
          <w:rFonts w:ascii="Titillium Web" w:eastAsia="Titillium Web" w:hAnsi="Titillium Web" w:cs="Titillium Web"/>
          <w:color w:val="565656"/>
          <w:sz w:val="24"/>
          <w:szCs w:val="24"/>
        </w:rPr>
        <w:t>entre</w:t>
      </w:r>
      <w:r w:rsidRPr="00A54964"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 las variables dicotómicas </w:t>
      </w:r>
      <w:r w:rsidR="00B81CF5">
        <w:rPr>
          <w:rFonts w:ascii="Titillium Web" w:eastAsia="Titillium Web" w:hAnsi="Titillium Web" w:cs="Titillium Web"/>
          <w:color w:val="565656"/>
          <w:sz w:val="24"/>
          <w:szCs w:val="24"/>
        </w:rPr>
        <w:t>y</w:t>
      </w:r>
      <w:r w:rsidRPr="00A54964"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 el número de pasajeros.</w:t>
      </w:r>
    </w:p>
    <w:p w14:paraId="70D834AF" w14:textId="77777777" w:rsidR="00A54964" w:rsidRDefault="00A54964" w:rsidP="00A54964">
      <w:pPr>
        <w:pStyle w:val="Prrafodelista"/>
        <w:ind w:left="1224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</w:rPr>
      </w:pPr>
    </w:p>
    <w:p w14:paraId="316A04E7" w14:textId="77777777" w:rsidR="00A54964" w:rsidRPr="00D00D87" w:rsidRDefault="00A54964" w:rsidP="00A54964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D00D87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GEO Summary– Adjusted passenger count</w:t>
      </w:r>
      <w:r w:rsidRPr="00D00D87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ab/>
      </w:r>
      <w:r w:rsidRPr="00D00D87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ab/>
      </w:r>
      <w:r w:rsidRPr="00D00D87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ab/>
      </w:r>
    </w:p>
    <w:p w14:paraId="4B4AD7FA" w14:textId="77777777" w:rsidR="00A54964" w:rsidRDefault="00A54964" w:rsidP="00A54964">
      <w:pPr>
        <w:pStyle w:val="Prrafodelista"/>
        <w:ind w:left="1224"/>
        <w:jc w:val="both"/>
        <w:rPr>
          <w:rFonts w:ascii="Titillium Web" w:eastAsia="Titillium Web" w:hAnsi="Titillium Web" w:cs="Titillium Web"/>
          <w:b/>
          <w:bCs/>
          <w:color w:val="00206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C22D98" wp14:editId="2E5BF44A">
            <wp:extent cx="5670550" cy="607060"/>
            <wp:effectExtent l="0" t="0" r="6350" b="2540"/>
            <wp:docPr id="205" name="Imagen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654B" w14:textId="77777777" w:rsidR="00A54964" w:rsidRDefault="00A54964" w:rsidP="00A54964">
      <w:pPr>
        <w:pStyle w:val="Prrafodelista"/>
        <w:ind w:left="1224"/>
        <w:jc w:val="both"/>
        <w:rPr>
          <w:rFonts w:ascii="Titillium Web" w:eastAsia="Titillium Web" w:hAnsi="Titillium Web" w:cs="Titillium Web"/>
          <w:b/>
          <w:bCs/>
          <w:color w:val="002060"/>
          <w:sz w:val="24"/>
          <w:szCs w:val="24"/>
          <w:lang w:val="en-US"/>
        </w:rPr>
      </w:pPr>
    </w:p>
    <w:p w14:paraId="3AD6AF0F" w14:textId="77777777" w:rsidR="00A54964" w:rsidRPr="00AF005E" w:rsidRDefault="00A54964" w:rsidP="00A54964">
      <w:pPr>
        <w:pStyle w:val="Prrafodelista"/>
        <w:numPr>
          <w:ilvl w:val="3"/>
          <w:numId w:val="10"/>
        </w:numPr>
        <w:jc w:val="both"/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</w:pPr>
      <w:r w:rsidRPr="00D00D87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Price category code – Adjusted passenger</w:t>
      </w:r>
      <w:r w:rsidRPr="00AF005E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 xml:space="preserve"> </w:t>
      </w:r>
      <w:r w:rsidRPr="00D00D87">
        <w:rPr>
          <w:rFonts w:ascii="Circular Std Black" w:eastAsia="Circular Std Black" w:hAnsi="Circular Std Black" w:cs="Circular Std Black"/>
          <w:b/>
          <w:color w:val="000F9F"/>
          <w:sz w:val="24"/>
          <w:szCs w:val="24"/>
          <w:lang w:val="en-US"/>
        </w:rPr>
        <w:t>count</w:t>
      </w:r>
    </w:p>
    <w:p w14:paraId="5906B0DC" w14:textId="77777777" w:rsidR="00A54964" w:rsidRPr="00D00D87" w:rsidRDefault="00A54964" w:rsidP="00A54964">
      <w:pPr>
        <w:pStyle w:val="Prrafodelista"/>
        <w:ind w:left="1224"/>
        <w:jc w:val="both"/>
        <w:rPr>
          <w:rFonts w:ascii="Titillium Web" w:eastAsia="Titillium Web" w:hAnsi="Titillium Web" w:cs="Titillium Web"/>
          <w:b/>
          <w:bCs/>
          <w:color w:val="565656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B78D15" wp14:editId="54AC1C12">
            <wp:extent cx="5670550" cy="549275"/>
            <wp:effectExtent l="0" t="0" r="6350" b="3175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D524" w14:textId="498E9068" w:rsidR="0055032A" w:rsidRDefault="0055032A" w:rsidP="007F6357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7D46C6CF" w14:textId="1F45FC05" w:rsidR="0055032A" w:rsidRDefault="0055032A" w:rsidP="007F6357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5AE2195E" w14:textId="2EF404EA" w:rsidR="0055032A" w:rsidRDefault="0055032A" w:rsidP="007F6357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626D4FB6" w14:textId="1697D6A1" w:rsidR="0055032A" w:rsidRDefault="0055032A" w:rsidP="007F6357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5A11AC56" w14:textId="730D54E0" w:rsidR="0055032A" w:rsidRDefault="0055032A" w:rsidP="007F6357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617E1C52" w14:textId="3E1154E0" w:rsidR="0055032A" w:rsidRDefault="0055032A" w:rsidP="007F6357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39F1DC1C" w14:textId="0E95E3A2" w:rsidR="0055032A" w:rsidRDefault="0055032A" w:rsidP="007F6357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274A7FF1" w14:textId="701AFBF7" w:rsidR="0055032A" w:rsidRDefault="0055032A" w:rsidP="007F6357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56413481" w14:textId="1E8829C8" w:rsidR="0055032A" w:rsidRDefault="0055032A" w:rsidP="007F6357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68B7AD3A" w14:textId="697D8686" w:rsidR="0055032A" w:rsidRDefault="0055032A" w:rsidP="007F6357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2653F30E" w14:textId="05D057E9" w:rsidR="007F6357" w:rsidRDefault="007F6357" w:rsidP="007F6357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773AD0EB" w14:textId="59ED4856" w:rsidR="00FA740B" w:rsidRDefault="00FA740B" w:rsidP="00FA740B">
      <w:pPr>
        <w:numPr>
          <w:ilvl w:val="2"/>
          <w:numId w:val="10"/>
        </w:numPr>
        <w:spacing w:after="0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  <w:t>Regresión lineal</w:t>
      </w:r>
    </w:p>
    <w:p w14:paraId="0B892313" w14:textId="77777777" w:rsidR="00EA4194" w:rsidRDefault="00EA4194" w:rsidP="00EA4194">
      <w:pPr>
        <w:pStyle w:val="Prrafodelista"/>
        <w:spacing w:after="0"/>
        <w:ind w:left="1776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55066132" w14:textId="2D131FBC" w:rsidR="00602489" w:rsidRPr="00602489" w:rsidRDefault="00602489" w:rsidP="00602489">
      <w:pPr>
        <w:pStyle w:val="Prrafodelista"/>
        <w:numPr>
          <w:ilvl w:val="0"/>
          <w:numId w:val="17"/>
        </w:numPr>
        <w:spacing w:after="0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 w:rsidRPr="00602489">
        <w:rPr>
          <w:rFonts w:ascii="Titillium Web" w:eastAsia="Titillium Web" w:hAnsi="Titillium Web" w:cs="Titillium Web"/>
          <w:color w:val="565656"/>
          <w:sz w:val="24"/>
          <w:szCs w:val="24"/>
        </w:rPr>
        <w:t>Creación de</w:t>
      </w:r>
      <w:r w:rsidR="0055032A">
        <w:rPr>
          <w:rFonts w:ascii="Titillium Web" w:eastAsia="Titillium Web" w:hAnsi="Titillium Web" w:cs="Titillium Web"/>
          <w:color w:val="565656"/>
          <w:sz w:val="24"/>
          <w:szCs w:val="24"/>
        </w:rPr>
        <w:t>l</w:t>
      </w:r>
      <w:r w:rsidRPr="00602489"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 nuevo DataFrame para estudiar el número de pasajeros a lo largo de los años</w:t>
      </w:r>
    </w:p>
    <w:p w14:paraId="157F705D" w14:textId="77777777" w:rsidR="00602489" w:rsidRPr="00EA4194" w:rsidRDefault="00602489" w:rsidP="00EA4194">
      <w:pPr>
        <w:pStyle w:val="Prrafodelista"/>
        <w:spacing w:after="0"/>
        <w:ind w:left="1776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bookmarkStart w:id="9" w:name="_MON_1733836833"/>
    <w:bookmarkEnd w:id="9"/>
    <w:p w14:paraId="299A49B7" w14:textId="2DBE3743" w:rsidR="005351BF" w:rsidRDefault="005351BF" w:rsidP="005351BF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 w:rsidRPr="00223899">
        <w:rPr>
          <w:rFonts w:ascii="Titillium Web" w:eastAsia="Titillium Web" w:hAnsi="Titillium Web" w:cs="Titillium Web"/>
          <w:color w:val="565656"/>
          <w:sz w:val="24"/>
          <w:szCs w:val="24"/>
        </w:rPr>
        <w:object w:dxaOrig="8504" w:dyaOrig="1569" w14:anchorId="1F0AC5ED">
          <v:shape id="_x0000_i1034" type="#_x0000_t75" style="width:421.35pt;height:78pt" o:ole="">
            <v:imagedata r:id="rId53" o:title=""/>
          </v:shape>
          <o:OLEObject Type="Embed" ProgID="Word.OpenDocumentText.12" ShapeID="_x0000_i1034" DrawAspect="Content" ObjectID="_1737092003" r:id="rId54"/>
        </w:object>
      </w:r>
    </w:p>
    <w:p w14:paraId="1888F411" w14:textId="5688F2E6" w:rsidR="00C7144B" w:rsidRDefault="005351BF" w:rsidP="005351BF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noProof/>
        </w:rPr>
        <w:drawing>
          <wp:inline distT="0" distB="0" distL="0" distR="0" wp14:anchorId="31B5BBB4" wp14:editId="23EEC6A7">
            <wp:extent cx="2619375" cy="4152900"/>
            <wp:effectExtent l="0" t="0" r="952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9F88" w14:textId="7547A4D6" w:rsidR="00EA4194" w:rsidRDefault="00EA4194" w:rsidP="00EA4194">
      <w:pPr>
        <w:pStyle w:val="Prrafodelista"/>
        <w:spacing w:after="0"/>
        <w:ind w:left="1776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588B9E9A" w14:textId="7F505355" w:rsidR="0055032A" w:rsidRDefault="0055032A" w:rsidP="00EA4194">
      <w:pPr>
        <w:pStyle w:val="Prrafodelista"/>
        <w:spacing w:after="0"/>
        <w:ind w:left="1776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4799D878" w14:textId="74123F58" w:rsidR="0055032A" w:rsidRDefault="0055032A" w:rsidP="00EA4194">
      <w:pPr>
        <w:pStyle w:val="Prrafodelista"/>
        <w:spacing w:after="0"/>
        <w:ind w:left="1776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7B15054E" w14:textId="707988BB" w:rsidR="0055032A" w:rsidRDefault="0055032A" w:rsidP="00EA4194">
      <w:pPr>
        <w:pStyle w:val="Prrafodelista"/>
        <w:spacing w:after="0"/>
        <w:ind w:left="1776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017F5078" w14:textId="0C3EB9AE" w:rsidR="0055032A" w:rsidRDefault="0055032A" w:rsidP="00EA4194">
      <w:pPr>
        <w:pStyle w:val="Prrafodelista"/>
        <w:spacing w:after="0"/>
        <w:ind w:left="1776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5D65F086" w14:textId="77777777" w:rsidR="0055032A" w:rsidRDefault="0055032A" w:rsidP="00EA4194">
      <w:pPr>
        <w:pStyle w:val="Prrafodelista"/>
        <w:spacing w:after="0"/>
        <w:ind w:left="1776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223626FE" w14:textId="50C9EE89" w:rsidR="00C7144B" w:rsidRDefault="0055032A" w:rsidP="00EA4194">
      <w:pPr>
        <w:pStyle w:val="Prrafodelista"/>
        <w:numPr>
          <w:ilvl w:val="0"/>
          <w:numId w:val="17"/>
        </w:numPr>
        <w:spacing w:after="0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rFonts w:ascii="Titillium Web" w:eastAsia="Titillium Web" w:hAnsi="Titillium Web" w:cs="Titillium Web"/>
          <w:color w:val="565656"/>
          <w:sz w:val="24"/>
          <w:szCs w:val="24"/>
        </w:rPr>
        <w:t>Conversión de</w:t>
      </w:r>
      <w:r w:rsidR="00C7144B" w:rsidRPr="00EA4194"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 los valores de la columna </w:t>
      </w:r>
      <w:r w:rsidR="00C7144B" w:rsidRPr="00EA4194">
        <w:rPr>
          <w:rFonts w:ascii="Titillium Web" w:eastAsia="Titillium Web" w:hAnsi="Titillium Web" w:cs="Titillium Web"/>
          <w:i/>
          <w:iCs/>
          <w:color w:val="565656"/>
          <w:sz w:val="24"/>
          <w:szCs w:val="24"/>
        </w:rPr>
        <w:t>Month</w:t>
      </w:r>
      <w:r w:rsidR="00C7144B" w:rsidRPr="00EA4194"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 a tipo numérico</w:t>
      </w:r>
    </w:p>
    <w:p w14:paraId="00C5B48B" w14:textId="77777777" w:rsidR="0055032A" w:rsidRPr="00EA4194" w:rsidRDefault="0055032A" w:rsidP="0055032A">
      <w:pPr>
        <w:pStyle w:val="Prrafodelista"/>
        <w:spacing w:after="0"/>
        <w:ind w:left="1776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bookmarkStart w:id="10" w:name="_MON_1733837256"/>
    <w:bookmarkEnd w:id="10"/>
    <w:p w14:paraId="382BFBFF" w14:textId="7250959F" w:rsidR="005351BF" w:rsidRDefault="005351BF" w:rsidP="005351BF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 w:rsidRPr="00223899">
        <w:rPr>
          <w:rFonts w:ascii="Titillium Web" w:eastAsia="Titillium Web" w:hAnsi="Titillium Web" w:cs="Titillium Web"/>
          <w:color w:val="565656"/>
          <w:sz w:val="24"/>
          <w:szCs w:val="24"/>
        </w:rPr>
        <w:object w:dxaOrig="8504" w:dyaOrig="714" w14:anchorId="0A6F43E6">
          <v:shape id="_x0000_i1035" type="#_x0000_t75" style="width:421.35pt;height:35.25pt" o:ole="">
            <v:imagedata r:id="rId56" o:title=""/>
          </v:shape>
          <o:OLEObject Type="Embed" ProgID="Word.OpenDocumentText.12" ShapeID="_x0000_i1035" DrawAspect="Content" ObjectID="_1737092004" r:id="rId57"/>
        </w:object>
      </w:r>
    </w:p>
    <w:bookmarkStart w:id="11" w:name="_Hlk123224941"/>
    <w:bookmarkStart w:id="12" w:name="_MON_1733837127"/>
    <w:bookmarkEnd w:id="12"/>
    <w:p w14:paraId="07F0FD70" w14:textId="329B644F" w:rsidR="005351BF" w:rsidRDefault="005351BF" w:rsidP="005351BF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 w:rsidRPr="00223899">
        <w:rPr>
          <w:rFonts w:ascii="Titillium Web" w:eastAsia="Titillium Web" w:hAnsi="Titillium Web" w:cs="Titillium Web"/>
          <w:color w:val="565656"/>
          <w:sz w:val="24"/>
          <w:szCs w:val="24"/>
        </w:rPr>
        <w:object w:dxaOrig="8504" w:dyaOrig="2138" w14:anchorId="1726395B">
          <v:shape id="_x0000_i1036" type="#_x0000_t75" style="width:421.35pt;height:106.45pt" o:ole="">
            <v:imagedata r:id="rId58" o:title=""/>
          </v:shape>
          <o:OLEObject Type="Embed" ProgID="Word.OpenDocumentText.12" ShapeID="_x0000_i1036" DrawAspect="Content" ObjectID="_1737092005" r:id="rId59"/>
        </w:object>
      </w:r>
      <w:bookmarkEnd w:id="11"/>
    </w:p>
    <w:p w14:paraId="0E640418" w14:textId="3BABE5FA" w:rsidR="005351BF" w:rsidRDefault="005351BF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noProof/>
        </w:rPr>
        <w:drawing>
          <wp:inline distT="0" distB="0" distL="0" distR="0" wp14:anchorId="790583E1" wp14:editId="63A14114">
            <wp:extent cx="4352925" cy="443865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28B7A" w14:textId="12CD9C97" w:rsidR="0055032A" w:rsidRDefault="0055032A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74FD1B74" w14:textId="77777777" w:rsidR="0055032A" w:rsidRDefault="0055032A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4FBB78D7" w14:textId="77777777" w:rsidR="00C7144B" w:rsidRDefault="00C7144B" w:rsidP="00C7144B">
      <w:pPr>
        <w:pStyle w:val="Prrafodelista"/>
        <w:ind w:left="792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10BCF186" w14:textId="632600B3" w:rsidR="00C7144B" w:rsidRPr="00C7144B" w:rsidRDefault="0055032A" w:rsidP="00EA4194">
      <w:pPr>
        <w:pStyle w:val="Prrafodelista"/>
        <w:numPr>
          <w:ilvl w:val="0"/>
          <w:numId w:val="17"/>
        </w:numPr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rFonts w:ascii="Titillium Web" w:eastAsia="Titillium Web" w:hAnsi="Titillium Web" w:cs="Titillium Web"/>
          <w:color w:val="565656"/>
          <w:sz w:val="24"/>
          <w:szCs w:val="24"/>
        </w:rPr>
        <w:t>Creación de</w:t>
      </w:r>
      <w:r w:rsidR="00C7144B" w:rsidRPr="00812AE3"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 una nueva columna para unir Year y Month en un campo de tipo fecha:</w:t>
      </w:r>
    </w:p>
    <w:bookmarkStart w:id="13" w:name="_MON_1733837790"/>
    <w:bookmarkEnd w:id="13"/>
    <w:p w14:paraId="51571406" w14:textId="745C748F" w:rsidR="005351BF" w:rsidRDefault="005351BF" w:rsidP="005351BF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 w:rsidRPr="00223899">
        <w:rPr>
          <w:rFonts w:ascii="Titillium Web" w:eastAsia="Titillium Web" w:hAnsi="Titillium Web" w:cs="Titillium Web"/>
          <w:color w:val="565656"/>
          <w:sz w:val="24"/>
          <w:szCs w:val="24"/>
        </w:rPr>
        <w:object w:dxaOrig="8504" w:dyaOrig="1853" w14:anchorId="14A7FB54">
          <v:shape id="_x0000_i1037" type="#_x0000_t75" style="width:421.35pt;height:92.3pt" o:ole="">
            <v:imagedata r:id="rId61" o:title=""/>
          </v:shape>
          <o:OLEObject Type="Embed" ProgID="Word.OpenDocumentText.12" ShapeID="_x0000_i1037" DrawAspect="Content" ObjectID="_1737092006" r:id="rId62"/>
        </w:object>
      </w:r>
    </w:p>
    <w:p w14:paraId="19F07D19" w14:textId="29ACB755" w:rsidR="005351BF" w:rsidRDefault="005351BF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noProof/>
        </w:rPr>
        <w:drawing>
          <wp:inline distT="0" distB="0" distL="0" distR="0" wp14:anchorId="12729CF7" wp14:editId="51FC592A">
            <wp:extent cx="3457575" cy="38766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21204" w14:textId="33CFF010" w:rsidR="005351BF" w:rsidRDefault="005351BF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9EAF5E7" wp14:editId="25E89502">
            <wp:extent cx="4457700" cy="2295525"/>
            <wp:effectExtent l="0" t="0" r="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3C09" w14:textId="77777777" w:rsidR="00EA4194" w:rsidRDefault="00EA4194" w:rsidP="00EA4194">
      <w:pPr>
        <w:pStyle w:val="Prrafodelista"/>
        <w:spacing w:after="0"/>
        <w:ind w:left="1776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0C76AE9F" w14:textId="1CC6FD5E" w:rsidR="00EA4194" w:rsidRPr="00C7144B" w:rsidRDefault="0055032A" w:rsidP="00EA4194">
      <w:pPr>
        <w:pStyle w:val="Prrafodelista"/>
        <w:numPr>
          <w:ilvl w:val="0"/>
          <w:numId w:val="17"/>
        </w:numPr>
        <w:spacing w:after="0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rFonts w:ascii="Titillium Web" w:eastAsia="Titillium Web" w:hAnsi="Titillium Web" w:cs="Titillium Web"/>
          <w:color w:val="565656"/>
          <w:sz w:val="24"/>
          <w:szCs w:val="24"/>
        </w:rPr>
        <w:t>Utilización de</w:t>
      </w:r>
      <w:r w:rsidR="00EA4194" w:rsidRPr="00EA4194"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 la librería matplotlib </w:t>
      </w:r>
      <w:r>
        <w:rPr>
          <w:rFonts w:ascii="Titillium Web" w:eastAsia="Titillium Web" w:hAnsi="Titillium Web" w:cs="Titillium Web"/>
          <w:color w:val="565656"/>
          <w:sz w:val="24"/>
          <w:szCs w:val="24"/>
        </w:rPr>
        <w:t>para la creación del gráfico</w:t>
      </w:r>
    </w:p>
    <w:p w14:paraId="0D83984E" w14:textId="77777777" w:rsidR="00EA4194" w:rsidRPr="00EA4194" w:rsidRDefault="00EA4194" w:rsidP="00EA4194">
      <w:pPr>
        <w:pStyle w:val="Prrafodelista"/>
        <w:spacing w:after="0"/>
        <w:ind w:left="1776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4DA3A6A0" w14:textId="7BB09AB8" w:rsidR="005351BF" w:rsidRDefault="005351BF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noProof/>
        </w:rPr>
        <w:drawing>
          <wp:inline distT="0" distB="0" distL="0" distR="0" wp14:anchorId="124B773F" wp14:editId="09849AEE">
            <wp:extent cx="5421427" cy="3800475"/>
            <wp:effectExtent l="0" t="0" r="825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29672" cy="380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7EE7" w14:textId="18F2C73B" w:rsidR="005351BF" w:rsidRDefault="005351BF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34D1F23C" w14:textId="7546AC6E" w:rsidR="0055032A" w:rsidRDefault="0055032A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3351E07D" w14:textId="671DDDDF" w:rsidR="0055032A" w:rsidRDefault="0055032A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7FD59245" w14:textId="77777777" w:rsidR="0055032A" w:rsidRDefault="0055032A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33C697C5" w14:textId="18B884B7" w:rsidR="005351BF" w:rsidRPr="00EA4194" w:rsidRDefault="0055032A" w:rsidP="00EA4194">
      <w:pPr>
        <w:pStyle w:val="Prrafodelista"/>
        <w:numPr>
          <w:ilvl w:val="0"/>
          <w:numId w:val="17"/>
        </w:numPr>
        <w:spacing w:after="0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rFonts w:ascii="Titillium Web" w:eastAsia="Titillium Web" w:hAnsi="Titillium Web" w:cs="Titillium Web"/>
          <w:color w:val="565656"/>
          <w:sz w:val="24"/>
          <w:szCs w:val="24"/>
        </w:rPr>
        <w:t>Importación de</w:t>
      </w:r>
      <w:r w:rsidR="00C7144B" w:rsidRPr="00EA4194"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 la librería para crear posteriormente el modelo de regresión lineal</w:t>
      </w:r>
    </w:p>
    <w:bookmarkStart w:id="14" w:name="_MON_1733898045"/>
    <w:bookmarkEnd w:id="14"/>
    <w:p w14:paraId="6F6F2707" w14:textId="03B91F4C" w:rsidR="005351BF" w:rsidRDefault="005351BF" w:rsidP="005351BF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 w:rsidRPr="00223899">
        <w:rPr>
          <w:rFonts w:ascii="Titillium Web" w:eastAsia="Titillium Web" w:hAnsi="Titillium Web" w:cs="Titillium Web"/>
          <w:color w:val="565656"/>
          <w:sz w:val="24"/>
          <w:szCs w:val="24"/>
        </w:rPr>
        <w:object w:dxaOrig="8504" w:dyaOrig="714" w14:anchorId="16393041">
          <v:shape id="_x0000_i1038" type="#_x0000_t75" style="width:421.35pt;height:35.25pt" o:ole="">
            <v:imagedata r:id="rId66" o:title=""/>
          </v:shape>
          <o:OLEObject Type="Embed" ProgID="Word.OpenDocumentText.12" ShapeID="_x0000_i1038" DrawAspect="Content" ObjectID="_1737092007" r:id="rId67"/>
        </w:object>
      </w:r>
    </w:p>
    <w:p w14:paraId="6FF249D3" w14:textId="263E1307" w:rsidR="00C7144B" w:rsidRPr="00EA4194" w:rsidRDefault="0055032A" w:rsidP="00EA4194">
      <w:pPr>
        <w:pStyle w:val="Prrafodelista"/>
        <w:numPr>
          <w:ilvl w:val="0"/>
          <w:numId w:val="17"/>
        </w:numPr>
        <w:spacing w:after="0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rFonts w:ascii="Titillium Web" w:eastAsia="Titillium Web" w:hAnsi="Titillium Web" w:cs="Titillium Web"/>
          <w:color w:val="565656"/>
          <w:sz w:val="24"/>
          <w:szCs w:val="24"/>
        </w:rPr>
        <w:t>Conversión d</w:t>
      </w:r>
      <w:r w:rsidR="00C7144B" w:rsidRPr="00EA4194">
        <w:rPr>
          <w:rFonts w:ascii="Titillium Web" w:eastAsia="Titillium Web" w:hAnsi="Titillium Web" w:cs="Titillium Web"/>
          <w:color w:val="565656"/>
          <w:sz w:val="24"/>
          <w:szCs w:val="24"/>
        </w:rPr>
        <w:t>el campo Date a un ordinal:</w:t>
      </w:r>
    </w:p>
    <w:bookmarkStart w:id="15" w:name="_MON_1733898143"/>
    <w:bookmarkEnd w:id="15"/>
    <w:p w14:paraId="1FB33249" w14:textId="3A7B0E07" w:rsidR="005351BF" w:rsidRDefault="005351BF" w:rsidP="005351BF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 w:rsidRPr="00223899">
        <w:rPr>
          <w:rFonts w:ascii="Titillium Web" w:eastAsia="Titillium Web" w:hAnsi="Titillium Web" w:cs="Titillium Web"/>
          <w:color w:val="565656"/>
          <w:sz w:val="24"/>
          <w:szCs w:val="24"/>
        </w:rPr>
        <w:object w:dxaOrig="8504" w:dyaOrig="1853" w14:anchorId="389CE0F4">
          <v:shape id="_x0000_i1039" type="#_x0000_t75" style="width:421.35pt;height:92.3pt" o:ole="">
            <v:imagedata r:id="rId68" o:title=""/>
          </v:shape>
          <o:OLEObject Type="Embed" ProgID="Word.OpenDocumentText.12" ShapeID="_x0000_i1039" DrawAspect="Content" ObjectID="_1737092008" r:id="rId69"/>
        </w:object>
      </w:r>
    </w:p>
    <w:p w14:paraId="1DD5EFCC" w14:textId="78FE7B06" w:rsidR="005351BF" w:rsidRDefault="005351BF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noProof/>
        </w:rPr>
        <w:drawing>
          <wp:inline distT="0" distB="0" distL="0" distR="0" wp14:anchorId="17149231" wp14:editId="0B391774">
            <wp:extent cx="4410075" cy="3581400"/>
            <wp:effectExtent l="0" t="0" r="9525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4A7AF" w14:textId="3A996D5E" w:rsidR="00C7144B" w:rsidRDefault="00C7144B" w:rsidP="00EA4194">
      <w:pPr>
        <w:pStyle w:val="Prrafodelista"/>
        <w:spacing w:after="0"/>
        <w:ind w:left="1776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2B05925B" w14:textId="0FCC736B" w:rsidR="0055032A" w:rsidRDefault="0055032A" w:rsidP="00EA4194">
      <w:pPr>
        <w:pStyle w:val="Prrafodelista"/>
        <w:spacing w:after="0"/>
        <w:ind w:left="1776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317498DA" w14:textId="6118B9E3" w:rsidR="0055032A" w:rsidRDefault="0055032A" w:rsidP="00EA4194">
      <w:pPr>
        <w:pStyle w:val="Prrafodelista"/>
        <w:spacing w:after="0"/>
        <w:ind w:left="1776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0CA01960" w14:textId="74FA3E88" w:rsidR="0055032A" w:rsidRDefault="0055032A" w:rsidP="00EA4194">
      <w:pPr>
        <w:pStyle w:val="Prrafodelista"/>
        <w:spacing w:after="0"/>
        <w:ind w:left="1776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3F3DCC43" w14:textId="40D1ECB3" w:rsidR="0055032A" w:rsidRDefault="0055032A" w:rsidP="00EA4194">
      <w:pPr>
        <w:pStyle w:val="Prrafodelista"/>
        <w:spacing w:after="0"/>
        <w:ind w:left="1776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50725802" w14:textId="4DA71B6B" w:rsidR="0055032A" w:rsidRDefault="0055032A" w:rsidP="00EA4194">
      <w:pPr>
        <w:pStyle w:val="Prrafodelista"/>
        <w:spacing w:after="0"/>
        <w:ind w:left="1776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1ED3B7C8" w14:textId="77777777" w:rsidR="0055032A" w:rsidRPr="00EA4194" w:rsidRDefault="0055032A" w:rsidP="00EA4194">
      <w:pPr>
        <w:pStyle w:val="Prrafodelista"/>
        <w:spacing w:after="0"/>
        <w:ind w:left="1776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55B18263" w14:textId="5F4D4494" w:rsidR="00EA4194" w:rsidRDefault="0055032A" w:rsidP="00EA4194">
      <w:pPr>
        <w:pStyle w:val="Prrafodelista"/>
        <w:numPr>
          <w:ilvl w:val="0"/>
          <w:numId w:val="17"/>
        </w:numPr>
        <w:spacing w:after="0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rFonts w:ascii="Titillium Web" w:eastAsia="Titillium Web" w:hAnsi="Titillium Web" w:cs="Titillium Web"/>
          <w:color w:val="565656"/>
          <w:sz w:val="24"/>
          <w:szCs w:val="24"/>
        </w:rPr>
        <w:t>Simplificación</w:t>
      </w:r>
      <w:r w:rsidR="00EA4194"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 </w:t>
      </w:r>
      <w:r>
        <w:rPr>
          <w:rFonts w:ascii="Titillium Web" w:eastAsia="Titillium Web" w:hAnsi="Titillium Web" w:cs="Titillium Web"/>
          <w:color w:val="565656"/>
          <w:sz w:val="24"/>
          <w:szCs w:val="24"/>
        </w:rPr>
        <w:t>d</w:t>
      </w:r>
      <w:r w:rsidR="00EA4194">
        <w:rPr>
          <w:rFonts w:ascii="Titillium Web" w:eastAsia="Titillium Web" w:hAnsi="Titillium Web" w:cs="Titillium Web"/>
          <w:color w:val="565656"/>
          <w:sz w:val="24"/>
          <w:szCs w:val="24"/>
        </w:rPr>
        <w:t>el DataFrame</w:t>
      </w:r>
    </w:p>
    <w:p w14:paraId="324CC32C" w14:textId="77777777" w:rsidR="0055032A" w:rsidRPr="00EA4194" w:rsidRDefault="0055032A" w:rsidP="0055032A">
      <w:pPr>
        <w:pStyle w:val="Prrafodelista"/>
        <w:spacing w:after="0"/>
        <w:ind w:left="1776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6DD95DDD" w14:textId="3B3E3A50" w:rsidR="005351BF" w:rsidRDefault="005351BF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noProof/>
        </w:rPr>
        <w:drawing>
          <wp:inline distT="0" distB="0" distL="0" distR="0" wp14:anchorId="6FEC750D" wp14:editId="1FE1F5A5">
            <wp:extent cx="4524375" cy="261874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27473" cy="262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F3EA" w14:textId="77777777" w:rsidR="0055032A" w:rsidRDefault="0055032A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0EDE7F15" w14:textId="57653951" w:rsidR="00EA4194" w:rsidRPr="00EA4194" w:rsidRDefault="0055032A" w:rsidP="00EA4194">
      <w:pPr>
        <w:pStyle w:val="Prrafodelista"/>
        <w:numPr>
          <w:ilvl w:val="0"/>
          <w:numId w:val="17"/>
        </w:numPr>
        <w:spacing w:after="0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rFonts w:ascii="Titillium Web" w:eastAsia="Titillium Web" w:hAnsi="Titillium Web" w:cs="Titillium Web"/>
          <w:color w:val="565656"/>
          <w:sz w:val="24"/>
          <w:szCs w:val="24"/>
        </w:rPr>
        <w:t>C</w:t>
      </w:r>
      <w:r w:rsidR="00EA4194" w:rsidRPr="00EA4194">
        <w:rPr>
          <w:rFonts w:ascii="Titillium Web" w:eastAsia="Titillium Web" w:hAnsi="Titillium Web" w:cs="Titillium Web"/>
          <w:color w:val="565656"/>
          <w:sz w:val="24"/>
          <w:szCs w:val="24"/>
        </w:rPr>
        <w:t>orrelación entre las variables de</w:t>
      </w:r>
      <w:r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l </w:t>
      </w:r>
      <w:r w:rsidR="00EA4194" w:rsidRPr="00EA4194">
        <w:rPr>
          <w:rFonts w:ascii="Titillium Web" w:eastAsia="Titillium Web" w:hAnsi="Titillium Web" w:cs="Titillium Web"/>
          <w:color w:val="565656"/>
          <w:sz w:val="24"/>
          <w:szCs w:val="24"/>
        </w:rPr>
        <w:t>nuevo DataFrame:</w:t>
      </w:r>
    </w:p>
    <w:p w14:paraId="7AAE617A" w14:textId="77777777" w:rsidR="00EA4194" w:rsidRPr="00EA4194" w:rsidRDefault="00EA4194" w:rsidP="00EA4194">
      <w:pPr>
        <w:pStyle w:val="Prrafodelista"/>
        <w:spacing w:after="0"/>
        <w:ind w:left="1776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7C985A63" w14:textId="7024B414" w:rsidR="005351BF" w:rsidRDefault="005351BF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noProof/>
        </w:rPr>
        <w:drawing>
          <wp:inline distT="0" distB="0" distL="0" distR="0" wp14:anchorId="7EB27775" wp14:editId="28165142">
            <wp:extent cx="4619543" cy="120015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30343" cy="120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D4AF8" w14:textId="3DD1DC7E" w:rsidR="00D73550" w:rsidRDefault="00D73550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3704A3CB" wp14:editId="48E60341">
            <wp:simplePos x="0" y="0"/>
            <wp:positionH relativeFrom="page">
              <wp:posOffset>159385</wp:posOffset>
            </wp:positionH>
            <wp:positionV relativeFrom="paragraph">
              <wp:posOffset>0</wp:posOffset>
            </wp:positionV>
            <wp:extent cx="7124700" cy="2952115"/>
            <wp:effectExtent l="0" t="0" r="0" b="635"/>
            <wp:wrapTight wrapText="bothSides">
              <wp:wrapPolygon edited="0">
                <wp:start x="0" y="0"/>
                <wp:lineTo x="0" y="21465"/>
                <wp:lineTo x="21542" y="21465"/>
                <wp:lineTo x="21542" y="0"/>
                <wp:lineTo x="0" y="0"/>
              </wp:wrapPolygon>
            </wp:wrapTight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7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25ACB" w14:textId="4600197A" w:rsidR="005351BF" w:rsidRPr="00EA4194" w:rsidRDefault="0055032A" w:rsidP="00EA4194">
      <w:pPr>
        <w:pStyle w:val="Prrafodelista"/>
        <w:numPr>
          <w:ilvl w:val="0"/>
          <w:numId w:val="17"/>
        </w:numPr>
        <w:spacing w:after="0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rFonts w:ascii="Titillium Web" w:eastAsia="Titillium Web" w:hAnsi="Titillium Web" w:cs="Titillium Web"/>
          <w:color w:val="565656"/>
          <w:sz w:val="24"/>
          <w:szCs w:val="24"/>
        </w:rPr>
        <w:t>Creación</w:t>
      </w:r>
      <w:r w:rsidR="00C7144B" w:rsidRPr="00EA4194"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 la regresión:</w:t>
      </w:r>
    </w:p>
    <w:bookmarkStart w:id="16" w:name="_MON_1734103500"/>
    <w:bookmarkEnd w:id="16"/>
    <w:p w14:paraId="00316311" w14:textId="5C49F72D" w:rsidR="005351BF" w:rsidRDefault="005351BF" w:rsidP="005351BF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 w:rsidRPr="00223899">
        <w:rPr>
          <w:rFonts w:ascii="Titillium Web" w:eastAsia="Titillium Web" w:hAnsi="Titillium Web" w:cs="Titillium Web"/>
          <w:color w:val="565656"/>
          <w:sz w:val="24"/>
          <w:szCs w:val="24"/>
        </w:rPr>
        <w:object w:dxaOrig="8504" w:dyaOrig="714" w14:anchorId="01B22A98">
          <v:shape id="_x0000_i1040" type="#_x0000_t75" style="width:421.35pt;height:35.25pt" o:ole="">
            <v:imagedata r:id="rId74" o:title=""/>
          </v:shape>
          <o:OLEObject Type="Embed" ProgID="Word.OpenDocumentText.12" ShapeID="_x0000_i1040" DrawAspect="Content" ObjectID="_1737092009" r:id="rId75"/>
        </w:object>
      </w:r>
    </w:p>
    <w:bookmarkStart w:id="17" w:name="_MON_1734103775"/>
    <w:bookmarkEnd w:id="17"/>
    <w:p w14:paraId="1C9C6C84" w14:textId="71AC94C9" w:rsidR="005351BF" w:rsidRDefault="005351BF" w:rsidP="005351BF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 w:rsidRPr="00223899">
        <w:rPr>
          <w:rFonts w:ascii="Titillium Web" w:eastAsia="Titillium Web" w:hAnsi="Titillium Web" w:cs="Titillium Web"/>
          <w:color w:val="565656"/>
          <w:sz w:val="24"/>
          <w:szCs w:val="24"/>
        </w:rPr>
        <w:object w:dxaOrig="8504" w:dyaOrig="998" w14:anchorId="37FBBE66">
          <v:shape id="_x0000_i1041" type="#_x0000_t75" style="width:421.35pt;height:49.5pt" o:ole="">
            <v:imagedata r:id="rId76" o:title=""/>
          </v:shape>
          <o:OLEObject Type="Embed" ProgID="Word.OpenDocumentText.12" ShapeID="_x0000_i1041" DrawAspect="Content" ObjectID="_1737092010" r:id="rId77"/>
        </w:object>
      </w:r>
    </w:p>
    <w:bookmarkStart w:id="18" w:name="_MON_1734107221"/>
    <w:bookmarkEnd w:id="18"/>
    <w:p w14:paraId="04D4E360" w14:textId="7FE5DE31" w:rsidR="005351BF" w:rsidRDefault="005351BF" w:rsidP="005351BF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 w:rsidRPr="00223899">
        <w:rPr>
          <w:rFonts w:ascii="Titillium Web" w:eastAsia="Titillium Web" w:hAnsi="Titillium Web" w:cs="Titillium Web"/>
          <w:color w:val="565656"/>
          <w:sz w:val="24"/>
          <w:szCs w:val="24"/>
        </w:rPr>
        <w:object w:dxaOrig="8504" w:dyaOrig="714" w14:anchorId="76239331">
          <v:shape id="_x0000_i1042" type="#_x0000_t75" style="width:421.35pt;height:35.25pt" o:ole="">
            <v:imagedata r:id="rId78" o:title=""/>
          </v:shape>
          <o:OLEObject Type="Embed" ProgID="Word.OpenDocumentText.12" ShapeID="_x0000_i1042" DrawAspect="Content" ObjectID="_1737092011" r:id="rId79"/>
        </w:object>
      </w:r>
    </w:p>
    <w:p w14:paraId="308A0C8A" w14:textId="367B0493" w:rsidR="005351BF" w:rsidRDefault="005351BF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noProof/>
        </w:rPr>
        <w:drawing>
          <wp:inline distT="0" distB="0" distL="0" distR="0" wp14:anchorId="6BD1D751" wp14:editId="6C3E2AD8">
            <wp:extent cx="4572000" cy="25146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3A7E" w14:textId="34AFCB5E" w:rsidR="00C7144B" w:rsidRDefault="00C7144B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57199596" w14:textId="1A251704" w:rsidR="00C7144B" w:rsidRPr="00EA4194" w:rsidRDefault="0055032A" w:rsidP="00EA4194">
      <w:pPr>
        <w:pStyle w:val="Prrafodelista"/>
        <w:numPr>
          <w:ilvl w:val="0"/>
          <w:numId w:val="17"/>
        </w:numPr>
        <w:spacing w:after="0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rFonts w:ascii="Titillium Web" w:eastAsia="Titillium Web" w:hAnsi="Titillium Web" w:cs="Titillium Web"/>
          <w:color w:val="565656"/>
          <w:sz w:val="24"/>
          <w:szCs w:val="24"/>
        </w:rPr>
        <w:lastRenderedPageBreak/>
        <w:t>Creación de</w:t>
      </w:r>
      <w:r w:rsidR="00C7144B" w:rsidRPr="00EA4194"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 la predicción:</w:t>
      </w:r>
    </w:p>
    <w:bookmarkStart w:id="19" w:name="_MON_1734107686"/>
    <w:bookmarkEnd w:id="19"/>
    <w:p w14:paraId="3A2916F7" w14:textId="3BD4AED0" w:rsidR="005351BF" w:rsidRDefault="005351BF" w:rsidP="005351BF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 w:rsidRPr="00223899">
        <w:rPr>
          <w:rFonts w:ascii="Titillium Web" w:eastAsia="Titillium Web" w:hAnsi="Titillium Web" w:cs="Titillium Web"/>
          <w:color w:val="565656"/>
          <w:sz w:val="24"/>
          <w:szCs w:val="24"/>
        </w:rPr>
        <w:object w:dxaOrig="8504" w:dyaOrig="714" w14:anchorId="5562DAAB">
          <v:shape id="_x0000_i1043" type="#_x0000_t75" style="width:421.35pt;height:35.25pt" o:ole="">
            <v:imagedata r:id="rId81" o:title=""/>
          </v:shape>
          <o:OLEObject Type="Embed" ProgID="Word.OpenDocumentText.12" ShapeID="_x0000_i1043" DrawAspect="Content" ObjectID="_1737092012" r:id="rId82"/>
        </w:object>
      </w:r>
    </w:p>
    <w:p w14:paraId="69432585" w14:textId="164B3F70" w:rsidR="005351BF" w:rsidRDefault="005351BF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noProof/>
        </w:rPr>
        <w:drawing>
          <wp:inline distT="0" distB="0" distL="0" distR="0" wp14:anchorId="2B0173AC" wp14:editId="71BF6167">
            <wp:extent cx="2447925" cy="21526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6502" w14:textId="65A8D5D7" w:rsidR="00C7144B" w:rsidRDefault="00C7144B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19208A53" w14:textId="6A639067" w:rsidR="00C7144B" w:rsidRPr="00EA4194" w:rsidRDefault="0055032A" w:rsidP="00EA4194">
      <w:pPr>
        <w:pStyle w:val="Prrafodelista"/>
        <w:numPr>
          <w:ilvl w:val="0"/>
          <w:numId w:val="17"/>
        </w:numPr>
        <w:spacing w:after="0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rFonts w:ascii="Titillium Web" w:eastAsia="Titillium Web" w:hAnsi="Titillium Web" w:cs="Titillium Web"/>
          <w:color w:val="565656"/>
          <w:sz w:val="24"/>
          <w:szCs w:val="24"/>
        </w:rPr>
        <w:t>Ordenación de</w:t>
      </w:r>
      <w:r w:rsidR="00C7144B" w:rsidRPr="00EA4194"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 los valores en función de</w:t>
      </w:r>
      <w:r>
        <w:rPr>
          <w:rFonts w:ascii="Titillium Web" w:eastAsia="Titillium Web" w:hAnsi="Titillium Web" w:cs="Titillium Web"/>
          <w:color w:val="565656"/>
          <w:sz w:val="24"/>
          <w:szCs w:val="24"/>
        </w:rPr>
        <w:t xml:space="preserve">l </w:t>
      </w:r>
      <w:r w:rsidR="00C7144B" w:rsidRPr="00EA4194">
        <w:rPr>
          <w:rFonts w:ascii="Titillium Web" w:eastAsia="Titillium Web" w:hAnsi="Titillium Web" w:cs="Titillium Web"/>
          <w:color w:val="565656"/>
          <w:sz w:val="24"/>
          <w:szCs w:val="24"/>
        </w:rPr>
        <w:t>campo DateOrd:</w:t>
      </w:r>
    </w:p>
    <w:bookmarkStart w:id="20" w:name="_MON_1734107852"/>
    <w:bookmarkEnd w:id="20"/>
    <w:p w14:paraId="185705F8" w14:textId="1D1F82E9" w:rsidR="005351BF" w:rsidRDefault="005351BF" w:rsidP="005351BF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 w:rsidRPr="00223899">
        <w:rPr>
          <w:rFonts w:ascii="Titillium Web" w:eastAsia="Titillium Web" w:hAnsi="Titillium Web" w:cs="Titillium Web"/>
          <w:color w:val="565656"/>
          <w:sz w:val="24"/>
          <w:szCs w:val="24"/>
        </w:rPr>
        <w:object w:dxaOrig="8504" w:dyaOrig="2138" w14:anchorId="5D8CAA99">
          <v:shape id="_x0000_i1044" type="#_x0000_t75" style="width:421.35pt;height:106.45pt" o:ole="">
            <v:imagedata r:id="rId84" o:title=""/>
          </v:shape>
          <o:OLEObject Type="Embed" ProgID="Word.OpenDocumentText.12" ShapeID="_x0000_i1044" DrawAspect="Content" ObjectID="_1737092013" r:id="rId85"/>
        </w:object>
      </w:r>
    </w:p>
    <w:p w14:paraId="5CEDE1A2" w14:textId="6CB9FA94" w:rsidR="005351BF" w:rsidRDefault="005351BF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431A853" wp14:editId="301375F5">
            <wp:extent cx="4600575" cy="4686300"/>
            <wp:effectExtent l="0" t="0" r="9525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EF8F" w14:textId="62515F09" w:rsidR="00C7144B" w:rsidRDefault="00C7144B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66B7D25B" w14:textId="4BC31F92" w:rsidR="00C7144B" w:rsidRPr="00EA4194" w:rsidRDefault="0055032A" w:rsidP="00EA4194">
      <w:pPr>
        <w:pStyle w:val="Prrafodelista"/>
        <w:numPr>
          <w:ilvl w:val="0"/>
          <w:numId w:val="17"/>
        </w:numPr>
        <w:spacing w:after="0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rFonts w:ascii="Titillium Web" w:eastAsia="Titillium Web" w:hAnsi="Titillium Web" w:cs="Titillium Web"/>
          <w:color w:val="565656"/>
          <w:sz w:val="24"/>
          <w:szCs w:val="24"/>
        </w:rPr>
        <w:t>P</w:t>
      </w:r>
      <w:r w:rsidR="00C7144B" w:rsidRPr="00EA4194">
        <w:rPr>
          <w:rFonts w:ascii="Titillium Web" w:eastAsia="Titillium Web" w:hAnsi="Titillium Web" w:cs="Titillium Web"/>
          <w:color w:val="565656"/>
          <w:sz w:val="24"/>
          <w:szCs w:val="24"/>
        </w:rPr>
        <w:t>recisión del modelo:</w:t>
      </w:r>
    </w:p>
    <w:p w14:paraId="64210889" w14:textId="77777777" w:rsidR="00C7144B" w:rsidRDefault="00C7144B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6F85142C" w14:textId="6F413EA5" w:rsidR="005351BF" w:rsidRDefault="005351BF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noProof/>
        </w:rPr>
        <w:drawing>
          <wp:inline distT="0" distB="0" distL="0" distR="0" wp14:anchorId="11319B29" wp14:editId="371A1B9B">
            <wp:extent cx="3914775" cy="762000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21" w:name="_MON_1734108933"/>
    <w:bookmarkEnd w:id="21"/>
    <w:p w14:paraId="350D30DC" w14:textId="0F7C9203" w:rsidR="005351BF" w:rsidRDefault="005351BF" w:rsidP="005351BF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 w:rsidRPr="00223899">
        <w:rPr>
          <w:rFonts w:ascii="Titillium Web" w:eastAsia="Titillium Web" w:hAnsi="Titillium Web" w:cs="Titillium Web"/>
          <w:color w:val="565656"/>
          <w:sz w:val="24"/>
          <w:szCs w:val="24"/>
        </w:rPr>
        <w:object w:dxaOrig="8504" w:dyaOrig="1284" w14:anchorId="56183792">
          <v:shape id="_x0000_i1045" type="#_x0000_t75" style="width:421.35pt;height:63.75pt" o:ole="">
            <v:imagedata r:id="rId88" o:title=""/>
          </v:shape>
          <o:OLEObject Type="Embed" ProgID="Word.OpenDocumentText.12" ShapeID="_x0000_i1045" DrawAspect="Content" ObjectID="_1737092014" r:id="rId89"/>
        </w:object>
      </w:r>
    </w:p>
    <w:p w14:paraId="38FA3D14" w14:textId="730606BF" w:rsidR="00C7144B" w:rsidRDefault="00C7144B" w:rsidP="005351BF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493DCF76" w14:textId="634CC84B" w:rsidR="00C7144B" w:rsidRDefault="00C7144B" w:rsidP="005351BF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13ACCAB4" w14:textId="66E90C9E" w:rsidR="00C7144B" w:rsidRDefault="00C7144B" w:rsidP="005351BF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1595F034" w14:textId="4D38FFDF" w:rsidR="00C7144B" w:rsidRPr="00EA4194" w:rsidRDefault="0055032A" w:rsidP="00EA4194">
      <w:pPr>
        <w:pStyle w:val="Prrafodelista"/>
        <w:numPr>
          <w:ilvl w:val="0"/>
          <w:numId w:val="17"/>
        </w:numPr>
        <w:spacing w:after="0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rFonts w:ascii="Titillium Web" w:eastAsia="Titillium Web" w:hAnsi="Titillium Web" w:cs="Titillium Web"/>
          <w:color w:val="565656"/>
          <w:sz w:val="24"/>
          <w:szCs w:val="24"/>
        </w:rPr>
        <w:lastRenderedPageBreak/>
        <w:t xml:space="preserve">Gráfico de </w:t>
      </w:r>
      <w:r w:rsidR="00C7144B" w:rsidRPr="00EA4194">
        <w:rPr>
          <w:rFonts w:ascii="Titillium Web" w:eastAsia="Titillium Web" w:hAnsi="Titillium Web" w:cs="Titillium Web"/>
          <w:color w:val="565656"/>
          <w:sz w:val="24"/>
          <w:szCs w:val="24"/>
        </w:rPr>
        <w:t>regresión lineal:</w:t>
      </w:r>
    </w:p>
    <w:p w14:paraId="12B3CADF" w14:textId="29FF383A" w:rsidR="00C7144B" w:rsidRDefault="00893C93" w:rsidP="005351BF">
      <w:pPr>
        <w:spacing w:after="0"/>
        <w:ind w:left="1701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AE3949D" wp14:editId="1F6AFEA9">
            <wp:simplePos x="0" y="0"/>
            <wp:positionH relativeFrom="page">
              <wp:align>center</wp:align>
            </wp:positionH>
            <wp:positionV relativeFrom="paragraph">
              <wp:posOffset>410210</wp:posOffset>
            </wp:positionV>
            <wp:extent cx="6939986" cy="3200400"/>
            <wp:effectExtent l="0" t="0" r="0" b="0"/>
            <wp:wrapThrough wrapText="bothSides">
              <wp:wrapPolygon edited="0">
                <wp:start x="0" y="0"/>
                <wp:lineTo x="0" y="21471"/>
                <wp:lineTo x="21523" y="21471"/>
                <wp:lineTo x="21523" y="0"/>
                <wp:lineTo x="0" y="0"/>
              </wp:wrapPolygon>
            </wp:wrapThrough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9986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50F96A" w14:textId="329E8128" w:rsidR="005351BF" w:rsidRDefault="005351BF" w:rsidP="005351BF">
      <w:pPr>
        <w:spacing w:after="0"/>
        <w:ind w:left="1701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</w:p>
    <w:p w14:paraId="3D6C4970" w14:textId="23724280" w:rsidR="00D73550" w:rsidRDefault="00D73550" w:rsidP="00D73550">
      <w:pPr>
        <w:pStyle w:val="Prrafodelista"/>
        <w:numPr>
          <w:ilvl w:val="0"/>
          <w:numId w:val="17"/>
        </w:numPr>
        <w:spacing w:after="0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rFonts w:ascii="Titillium Web" w:eastAsia="Titillium Web" w:hAnsi="Titillium Web" w:cs="Titillium Web"/>
          <w:color w:val="565656"/>
          <w:sz w:val="24"/>
          <w:szCs w:val="24"/>
        </w:rPr>
        <w:t>Predicción de datos futuros</w:t>
      </w:r>
      <w:r w:rsidRPr="00EA4194">
        <w:rPr>
          <w:rFonts w:ascii="Titillium Web" w:eastAsia="Titillium Web" w:hAnsi="Titillium Web" w:cs="Titillium Web"/>
          <w:color w:val="565656"/>
          <w:sz w:val="24"/>
          <w:szCs w:val="24"/>
        </w:rPr>
        <w:t>:</w:t>
      </w:r>
    </w:p>
    <w:p w14:paraId="716DDD66" w14:textId="77777777" w:rsidR="00C91D06" w:rsidRDefault="00C91D06" w:rsidP="00C91D06">
      <w:pPr>
        <w:pStyle w:val="Prrafodelista"/>
        <w:spacing w:after="0"/>
        <w:ind w:left="1776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bookmarkStart w:id="22" w:name="_MON_1736927908"/>
    <w:bookmarkEnd w:id="22"/>
    <w:p w14:paraId="4E92FC1A" w14:textId="7F90D887" w:rsidR="00D73550" w:rsidRDefault="00D73550" w:rsidP="00D73550">
      <w:pPr>
        <w:pStyle w:val="Prrafodelista"/>
        <w:spacing w:after="0"/>
        <w:ind w:left="1776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 w:rsidRPr="00223899">
        <w:rPr>
          <w:rFonts w:ascii="Titillium Web" w:eastAsia="Titillium Web" w:hAnsi="Titillium Web" w:cs="Titillium Web"/>
          <w:color w:val="565656"/>
          <w:sz w:val="24"/>
          <w:szCs w:val="24"/>
        </w:rPr>
        <w:object w:dxaOrig="8504" w:dyaOrig="2424" w14:anchorId="77DE61C2">
          <v:shape id="_x0000_i1046" type="#_x0000_t75" style="width:421.35pt;height:120pt" o:ole="">
            <v:imagedata r:id="rId91" o:title=""/>
          </v:shape>
          <o:OLEObject Type="Embed" ProgID="Word.OpenDocumentText.12" ShapeID="_x0000_i1046" DrawAspect="Content" ObjectID="_1737092015" r:id="rId92"/>
        </w:object>
      </w:r>
    </w:p>
    <w:p w14:paraId="0E603759" w14:textId="1C380EED" w:rsidR="00C91D06" w:rsidRDefault="00D73550" w:rsidP="00C91D06">
      <w:pPr>
        <w:pStyle w:val="Prrafodelista"/>
        <w:spacing w:after="0"/>
        <w:ind w:left="1776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EA5622" wp14:editId="648464FB">
            <wp:extent cx="4411948" cy="3686175"/>
            <wp:effectExtent l="0" t="0" r="8255" b="0"/>
            <wp:docPr id="199" name="Imagen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15759" cy="368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1596A" w14:textId="77777777" w:rsidR="00C91D06" w:rsidRDefault="00C91D06" w:rsidP="00C91D06">
      <w:pPr>
        <w:pStyle w:val="Prrafodelista"/>
        <w:spacing w:after="0"/>
        <w:ind w:left="1776"/>
        <w:jc w:val="both"/>
        <w:rPr>
          <w:rFonts w:ascii="Titillium Web" w:eastAsia="Titillium Web" w:hAnsi="Titillium Web" w:cs="Titillium Web"/>
          <w:color w:val="565656"/>
          <w:sz w:val="24"/>
          <w:szCs w:val="24"/>
        </w:rPr>
      </w:pPr>
    </w:p>
    <w:p w14:paraId="0DDD9D23" w14:textId="5BDB7D3B" w:rsidR="00D73550" w:rsidRPr="005351BF" w:rsidRDefault="00D73550" w:rsidP="00C91D06">
      <w:pPr>
        <w:pStyle w:val="Prrafodelista"/>
        <w:spacing w:after="0"/>
        <w:ind w:left="1776"/>
        <w:jc w:val="both"/>
        <w:rPr>
          <w:rFonts w:ascii="Circular Std Black" w:eastAsia="Circular Std Black" w:hAnsi="Circular Std Black" w:cs="Circular Std Black"/>
          <w:b/>
          <w:color w:val="000F9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1F196E6" wp14:editId="5058B196">
            <wp:simplePos x="0" y="0"/>
            <wp:positionH relativeFrom="page">
              <wp:align>right</wp:align>
            </wp:positionH>
            <wp:positionV relativeFrom="paragraph">
              <wp:posOffset>770890</wp:posOffset>
            </wp:positionV>
            <wp:extent cx="7246620" cy="2762250"/>
            <wp:effectExtent l="0" t="0" r="0" b="0"/>
            <wp:wrapTight wrapText="bothSides">
              <wp:wrapPolygon edited="0">
                <wp:start x="0" y="0"/>
                <wp:lineTo x="0" y="21451"/>
                <wp:lineTo x="21521" y="21451"/>
                <wp:lineTo x="21521" y="0"/>
                <wp:lineTo x="0" y="0"/>
              </wp:wrapPolygon>
            </wp:wrapTight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66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23" w:name="_MON_1736928276"/>
      <w:bookmarkEnd w:id="23"/>
      <w:r w:rsidRPr="00223899">
        <w:rPr>
          <w:rFonts w:ascii="Titillium Web" w:eastAsia="Titillium Web" w:hAnsi="Titillium Web" w:cs="Titillium Web"/>
          <w:color w:val="565656"/>
          <w:sz w:val="24"/>
          <w:szCs w:val="24"/>
        </w:rPr>
        <w:object w:dxaOrig="8504" w:dyaOrig="998" w14:anchorId="09E20C47">
          <v:shape id="_x0000_i1047" type="#_x0000_t75" style="width:421.35pt;height:49.5pt" o:ole="">
            <v:imagedata r:id="rId95" o:title=""/>
          </v:shape>
          <o:OLEObject Type="Embed" ProgID="Word.OpenDocumentText.12" ShapeID="_x0000_i1047" DrawAspect="Content" ObjectID="_1737092016" r:id="rId96"/>
        </w:object>
      </w:r>
    </w:p>
    <w:sectPr w:rsidR="00D73550" w:rsidRPr="005351BF" w:rsidSect="00B354D4">
      <w:headerReference w:type="default" r:id="rId97"/>
      <w:footerReference w:type="default" r:id="rId98"/>
      <w:pgSz w:w="11906" w:h="16838"/>
      <w:pgMar w:top="2410" w:right="1558" w:bottom="1843" w:left="1418" w:header="708" w:footer="6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762E2" w14:textId="77777777" w:rsidR="00F818A9" w:rsidRDefault="00F818A9" w:rsidP="00495C7F">
      <w:pPr>
        <w:spacing w:after="0" w:line="240" w:lineRule="auto"/>
      </w:pPr>
      <w:r>
        <w:separator/>
      </w:r>
    </w:p>
  </w:endnote>
  <w:endnote w:type="continuationSeparator" w:id="0">
    <w:p w14:paraId="51071FFD" w14:textId="77777777" w:rsidR="00F818A9" w:rsidRDefault="00F818A9" w:rsidP="00495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rcular Std Book">
    <w:altName w:val="Calibri"/>
    <w:panose1 w:val="020B0604020101020102"/>
    <w:charset w:val="00"/>
    <w:family w:val="swiss"/>
    <w:notTrueType/>
    <w:pitch w:val="variable"/>
    <w:sig w:usb0="8000002F" w:usb1="5000E47B" w:usb2="00000008" w:usb3="00000000" w:csb0="00000001" w:csb1="00000000"/>
  </w:font>
  <w:font w:name="Titillium Web">
    <w:altName w:val="Titillium Web"/>
    <w:panose1 w:val="00000500000000000000"/>
    <w:charset w:val="00"/>
    <w:family w:val="auto"/>
    <w:pitch w:val="variable"/>
    <w:sig w:usb0="00000007" w:usb1="00000001" w:usb2="00000000" w:usb3="00000000" w:csb0="00000093" w:csb1="00000000"/>
  </w:font>
  <w:font w:name="Circular Std Black">
    <w:altName w:val="Calibri"/>
    <w:panose1 w:val="020B0A04020101010102"/>
    <w:charset w:val="00"/>
    <w:family w:val="swiss"/>
    <w:notTrueType/>
    <w:pitch w:val="variable"/>
    <w:sig w:usb0="8000002F" w:usb1="5000E47B" w:usb2="0000000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4945A" w14:textId="77777777" w:rsidR="00495C7F" w:rsidRDefault="00495C7F" w:rsidP="00B354D4">
    <w:pPr>
      <w:pStyle w:val="Pa0"/>
      <w:rPr>
        <w:rFonts w:cs="Circular Std Book"/>
        <w:color w:val="000C9D"/>
        <w:sz w:val="20"/>
        <w:szCs w:val="20"/>
      </w:rPr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61D6BB5B" wp14:editId="05DE7365">
          <wp:simplePos x="0" y="0"/>
          <wp:positionH relativeFrom="margin">
            <wp:align>right</wp:align>
          </wp:positionH>
          <wp:positionV relativeFrom="paragraph">
            <wp:posOffset>-71120</wp:posOffset>
          </wp:positionV>
          <wp:extent cx="1031875" cy="533000"/>
          <wp:effectExtent l="0" t="0" r="0" b="0"/>
          <wp:wrapNone/>
          <wp:docPr id="148" name="Imagen 1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oki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1875" cy="53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91AED">
      <w:rPr>
        <w:rStyle w:val="A7"/>
        <w:b w:val="0"/>
        <w:bCs w:val="0"/>
      </w:rPr>
      <w:t>BIG DATA</w:t>
    </w:r>
  </w:p>
  <w:p w14:paraId="008BF2E7" w14:textId="77777777" w:rsidR="00495C7F" w:rsidRDefault="00B354D4" w:rsidP="00495C7F">
    <w:pPr>
      <w:pStyle w:val="Piedepgina"/>
      <w:rPr>
        <w:rStyle w:val="A7"/>
        <w:rFonts w:ascii="Circular Std Black" w:hAnsi="Circular Std Black" w:cs="Circular Std Black"/>
      </w:rPr>
    </w:pPr>
    <w:r>
      <w:rPr>
        <w:rStyle w:val="A7"/>
        <w:rFonts w:ascii="Circular Std Black" w:hAnsi="Circular Std Black" w:cs="Circular Std Black"/>
      </w:rPr>
      <w:t>PROYECTO FINAL</w:t>
    </w:r>
  </w:p>
  <w:p w14:paraId="13F22FDC" w14:textId="57A5F868" w:rsidR="0038384E" w:rsidRDefault="00B81CF5" w:rsidP="00495C7F">
    <w:pPr>
      <w:pStyle w:val="Piedepgina"/>
    </w:pPr>
    <w:r>
      <w:rPr>
        <w:rStyle w:val="A7"/>
        <w:rFonts w:ascii="Circular Std Black" w:hAnsi="Circular Std Black" w:cs="Circular Std Black"/>
      </w:rPr>
      <w:t>Jorge González Piedra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7A8814" w14:textId="77777777" w:rsidR="00F818A9" w:rsidRDefault="00F818A9" w:rsidP="00495C7F">
      <w:pPr>
        <w:spacing w:after="0" w:line="240" w:lineRule="auto"/>
      </w:pPr>
      <w:r>
        <w:separator/>
      </w:r>
    </w:p>
  </w:footnote>
  <w:footnote w:type="continuationSeparator" w:id="0">
    <w:p w14:paraId="24128A0F" w14:textId="77777777" w:rsidR="00F818A9" w:rsidRDefault="00F818A9" w:rsidP="00495C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B55EE" w14:textId="77777777" w:rsidR="00495C7F" w:rsidRDefault="00BC0B15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 wp14:anchorId="2E5F4989" wp14:editId="1894CE7C">
          <wp:simplePos x="0" y="0"/>
          <wp:positionH relativeFrom="column">
            <wp:posOffset>5328058</wp:posOffset>
          </wp:positionH>
          <wp:positionV relativeFrom="paragraph">
            <wp:posOffset>-1905</wp:posOffset>
          </wp:positionV>
          <wp:extent cx="350450" cy="313690"/>
          <wp:effectExtent l="0" t="0" r="0" b="0"/>
          <wp:wrapNone/>
          <wp:docPr id="146" name="Imagen 1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otipo azu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 flipV="1">
                    <a:off x="0" y="0"/>
                    <a:ext cx="350450" cy="3136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441FD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1FC229FD" wp14:editId="76D19890">
          <wp:simplePos x="0" y="0"/>
          <wp:positionH relativeFrom="column">
            <wp:posOffset>-52602</wp:posOffset>
          </wp:positionH>
          <wp:positionV relativeFrom="paragraph">
            <wp:posOffset>3175</wp:posOffset>
          </wp:positionV>
          <wp:extent cx="692150" cy="362585"/>
          <wp:effectExtent l="0" t="0" r="0" b="0"/>
          <wp:wrapNone/>
          <wp:docPr id="147" name="Imagen 147" descr="C:\Users\Andrea\AppData\Local\Microsoft\Windows\INetCache\Content.Word\new technology school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6" descr="C:\Users\Andrea\AppData\Local\Microsoft\Windows\INetCache\Content.Word\new technology school-01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150" cy="362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4685F"/>
    <w:multiLevelType w:val="hybridMultilevel"/>
    <w:tmpl w:val="C742B152"/>
    <w:lvl w:ilvl="0" w:tplc="0C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13C8116A"/>
    <w:multiLevelType w:val="hybridMultilevel"/>
    <w:tmpl w:val="0BFC1E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5D0BB3"/>
    <w:multiLevelType w:val="hybridMultilevel"/>
    <w:tmpl w:val="FA2E38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EC581B"/>
    <w:multiLevelType w:val="hybridMultilevel"/>
    <w:tmpl w:val="980A570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E22B2"/>
    <w:multiLevelType w:val="hybridMultilevel"/>
    <w:tmpl w:val="62E20D7A"/>
    <w:lvl w:ilvl="0" w:tplc="0C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5" w15:restartNumberingAfterBreak="0">
    <w:nsid w:val="2D5B44E6"/>
    <w:multiLevelType w:val="hybridMultilevel"/>
    <w:tmpl w:val="5DCE22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396EB8"/>
    <w:multiLevelType w:val="hybridMultilevel"/>
    <w:tmpl w:val="D0BC46EA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 w15:restartNumberingAfterBreak="0">
    <w:nsid w:val="2F2F6814"/>
    <w:multiLevelType w:val="hybridMultilevel"/>
    <w:tmpl w:val="27623B1A"/>
    <w:lvl w:ilvl="0" w:tplc="0C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8" w15:restartNumberingAfterBreak="0">
    <w:nsid w:val="340014BA"/>
    <w:multiLevelType w:val="hybridMultilevel"/>
    <w:tmpl w:val="8BD052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5842EB"/>
    <w:multiLevelType w:val="hybridMultilevel"/>
    <w:tmpl w:val="D61C74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0359F1"/>
    <w:multiLevelType w:val="multilevel"/>
    <w:tmpl w:val="1D34B1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u w:val="none"/>
      </w:rPr>
    </w:lvl>
    <w:lvl w:ilvl="1">
      <w:start w:val="1"/>
      <w:numFmt w:val="decimal"/>
      <w:lvlText w:val="%1.%2."/>
      <w:lvlJc w:val="center"/>
      <w:pPr>
        <w:ind w:left="737" w:hanging="340"/>
      </w:pPr>
      <w:rPr>
        <w:rFonts w:hint="default"/>
        <w:u w:val="none"/>
      </w:rPr>
    </w:lvl>
    <w:lvl w:ilvl="2">
      <w:start w:val="1"/>
      <w:numFmt w:val="decimal"/>
      <w:lvlText w:val="%1.%2.%3."/>
      <w:lvlJc w:val="left"/>
      <w:pPr>
        <w:ind w:left="1701" w:hanging="1021"/>
      </w:pPr>
      <w:rPr>
        <w:rFonts w:hint="default"/>
        <w:u w:val="no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rFonts w:hint="default"/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u w:val="none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rFonts w:hint="default"/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u w:val="none"/>
      </w:rPr>
    </w:lvl>
  </w:abstractNum>
  <w:abstractNum w:abstractNumId="11" w15:restartNumberingAfterBreak="0">
    <w:nsid w:val="428471A8"/>
    <w:multiLevelType w:val="hybridMultilevel"/>
    <w:tmpl w:val="25D0FABE"/>
    <w:lvl w:ilvl="0" w:tplc="0C0A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5381483E"/>
    <w:multiLevelType w:val="hybridMultilevel"/>
    <w:tmpl w:val="777EBCDA"/>
    <w:lvl w:ilvl="0" w:tplc="0C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3" w15:restartNumberingAfterBreak="0">
    <w:nsid w:val="5BFC0AA2"/>
    <w:multiLevelType w:val="hybridMultilevel"/>
    <w:tmpl w:val="4546DA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76F4C8F"/>
    <w:multiLevelType w:val="hybridMultilevel"/>
    <w:tmpl w:val="494E886A"/>
    <w:lvl w:ilvl="0" w:tplc="BC2EAE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636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6C6264"/>
    <w:multiLevelType w:val="hybridMultilevel"/>
    <w:tmpl w:val="AE9C22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045217"/>
    <w:multiLevelType w:val="hybridMultilevel"/>
    <w:tmpl w:val="25EC28B6"/>
    <w:lvl w:ilvl="0" w:tplc="0C0A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num w:numId="1" w16cid:durableId="169486969">
    <w:abstractNumId w:val="14"/>
  </w:num>
  <w:num w:numId="2" w16cid:durableId="633951129">
    <w:abstractNumId w:val="15"/>
  </w:num>
  <w:num w:numId="3" w16cid:durableId="1582644026">
    <w:abstractNumId w:val="1"/>
  </w:num>
  <w:num w:numId="4" w16cid:durableId="1938556967">
    <w:abstractNumId w:val="9"/>
  </w:num>
  <w:num w:numId="5" w16cid:durableId="1737240401">
    <w:abstractNumId w:val="8"/>
  </w:num>
  <w:num w:numId="6" w16cid:durableId="430397269">
    <w:abstractNumId w:val="13"/>
  </w:num>
  <w:num w:numId="7" w16cid:durableId="462119441">
    <w:abstractNumId w:val="2"/>
  </w:num>
  <w:num w:numId="8" w16cid:durableId="1584222244">
    <w:abstractNumId w:val="5"/>
  </w:num>
  <w:num w:numId="9" w16cid:durableId="1983540370">
    <w:abstractNumId w:val="3"/>
  </w:num>
  <w:num w:numId="10" w16cid:durableId="449856463">
    <w:abstractNumId w:val="10"/>
  </w:num>
  <w:num w:numId="11" w16cid:durableId="2140537317">
    <w:abstractNumId w:val="12"/>
  </w:num>
  <w:num w:numId="12" w16cid:durableId="664357833">
    <w:abstractNumId w:val="7"/>
  </w:num>
  <w:num w:numId="13" w16cid:durableId="955255285">
    <w:abstractNumId w:val="4"/>
  </w:num>
  <w:num w:numId="14" w16cid:durableId="1500387532">
    <w:abstractNumId w:val="16"/>
  </w:num>
  <w:num w:numId="15" w16cid:durableId="1317034890">
    <w:abstractNumId w:val="0"/>
  </w:num>
  <w:num w:numId="16" w16cid:durableId="449588942">
    <w:abstractNumId w:val="11"/>
  </w:num>
  <w:num w:numId="17" w16cid:durableId="19288626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54D4"/>
    <w:rsid w:val="00026D79"/>
    <w:rsid w:val="000441FD"/>
    <w:rsid w:val="0006237E"/>
    <w:rsid w:val="00072A0C"/>
    <w:rsid w:val="0007312F"/>
    <w:rsid w:val="00084D39"/>
    <w:rsid w:val="000C30E9"/>
    <w:rsid w:val="000F48BB"/>
    <w:rsid w:val="00116E33"/>
    <w:rsid w:val="00180FD0"/>
    <w:rsid w:val="001E13A4"/>
    <w:rsid w:val="00220C3B"/>
    <w:rsid w:val="00331373"/>
    <w:rsid w:val="00351BF2"/>
    <w:rsid w:val="0038384E"/>
    <w:rsid w:val="00391AED"/>
    <w:rsid w:val="003E6F7F"/>
    <w:rsid w:val="004808A3"/>
    <w:rsid w:val="00495C7F"/>
    <w:rsid w:val="004F290E"/>
    <w:rsid w:val="00501AEE"/>
    <w:rsid w:val="005351BF"/>
    <w:rsid w:val="0055032A"/>
    <w:rsid w:val="005561EF"/>
    <w:rsid w:val="00594DA7"/>
    <w:rsid w:val="00602489"/>
    <w:rsid w:val="006A0D0D"/>
    <w:rsid w:val="006B45DC"/>
    <w:rsid w:val="006D5B6D"/>
    <w:rsid w:val="006D6ECF"/>
    <w:rsid w:val="00725A47"/>
    <w:rsid w:val="00770747"/>
    <w:rsid w:val="007738EF"/>
    <w:rsid w:val="00793CBE"/>
    <w:rsid w:val="00797080"/>
    <w:rsid w:val="007F6357"/>
    <w:rsid w:val="00893C93"/>
    <w:rsid w:val="008B641A"/>
    <w:rsid w:val="008F1C4D"/>
    <w:rsid w:val="00921DBA"/>
    <w:rsid w:val="009309E7"/>
    <w:rsid w:val="009802B8"/>
    <w:rsid w:val="009A750C"/>
    <w:rsid w:val="009E66EC"/>
    <w:rsid w:val="00A50DE0"/>
    <w:rsid w:val="00A54964"/>
    <w:rsid w:val="00A6196F"/>
    <w:rsid w:val="00A65E6F"/>
    <w:rsid w:val="00AD20D7"/>
    <w:rsid w:val="00AF2062"/>
    <w:rsid w:val="00B354D4"/>
    <w:rsid w:val="00B44A15"/>
    <w:rsid w:val="00B81CF5"/>
    <w:rsid w:val="00B82A65"/>
    <w:rsid w:val="00BC0B15"/>
    <w:rsid w:val="00BF5FE5"/>
    <w:rsid w:val="00C7144B"/>
    <w:rsid w:val="00C87920"/>
    <w:rsid w:val="00C91D06"/>
    <w:rsid w:val="00CC49E8"/>
    <w:rsid w:val="00D67171"/>
    <w:rsid w:val="00D73550"/>
    <w:rsid w:val="00DA2190"/>
    <w:rsid w:val="00DD4094"/>
    <w:rsid w:val="00E07DD9"/>
    <w:rsid w:val="00E2642E"/>
    <w:rsid w:val="00E51DD3"/>
    <w:rsid w:val="00E60D5A"/>
    <w:rsid w:val="00EA4136"/>
    <w:rsid w:val="00EA4194"/>
    <w:rsid w:val="00EA5127"/>
    <w:rsid w:val="00EB4E44"/>
    <w:rsid w:val="00EC3F8C"/>
    <w:rsid w:val="00F65577"/>
    <w:rsid w:val="00F818A9"/>
    <w:rsid w:val="00FA740B"/>
    <w:rsid w:val="00FD7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295186"/>
  <w15:docId w15:val="{250ABB30-BFD0-40EB-B099-73B100678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5C7F"/>
  </w:style>
  <w:style w:type="paragraph" w:styleId="Piedepgina">
    <w:name w:val="footer"/>
    <w:basedOn w:val="Normal"/>
    <w:link w:val="Piedepgina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5C7F"/>
  </w:style>
  <w:style w:type="paragraph" w:customStyle="1" w:styleId="Pa0">
    <w:name w:val="Pa0"/>
    <w:basedOn w:val="Normal"/>
    <w:next w:val="Normal"/>
    <w:uiPriority w:val="99"/>
    <w:rsid w:val="00495C7F"/>
    <w:pPr>
      <w:autoSpaceDE w:val="0"/>
      <w:autoSpaceDN w:val="0"/>
      <w:adjustRightInd w:val="0"/>
      <w:spacing w:after="0" w:line="241" w:lineRule="atLeast"/>
    </w:pPr>
    <w:rPr>
      <w:rFonts w:ascii="Circular Std Book" w:hAnsi="Circular Std Book" w:cs="Times New Roman"/>
      <w:sz w:val="24"/>
      <w:szCs w:val="24"/>
    </w:rPr>
  </w:style>
  <w:style w:type="character" w:customStyle="1" w:styleId="A7">
    <w:name w:val="A7"/>
    <w:uiPriority w:val="99"/>
    <w:rsid w:val="00495C7F"/>
    <w:rPr>
      <w:rFonts w:cs="Circular Std Book"/>
      <w:b/>
      <w:bCs/>
      <w:color w:val="000C9D"/>
      <w:sz w:val="20"/>
      <w:szCs w:val="20"/>
    </w:rPr>
  </w:style>
  <w:style w:type="paragraph" w:customStyle="1" w:styleId="Tokio">
    <w:name w:val="Tokio"/>
    <w:basedOn w:val="Normal"/>
    <w:link w:val="TokioCar"/>
    <w:qFormat/>
    <w:rsid w:val="000441FD"/>
    <w:rPr>
      <w:rFonts w:ascii="Titillium Web" w:hAnsi="Titillium Web"/>
      <w:color w:val="595959" w:themeColor="text1" w:themeTint="A6"/>
    </w:rPr>
  </w:style>
  <w:style w:type="paragraph" w:customStyle="1" w:styleId="TokioTtulo">
    <w:name w:val="Tokio Título"/>
    <w:basedOn w:val="Tokio"/>
    <w:link w:val="TokioTtuloCar"/>
    <w:qFormat/>
    <w:rsid w:val="00E07DD9"/>
    <w:rPr>
      <w:rFonts w:ascii="Circular Std Black" w:hAnsi="Circular Std Black"/>
      <w:color w:val="060E9F"/>
      <w:sz w:val="40"/>
    </w:rPr>
  </w:style>
  <w:style w:type="paragraph" w:styleId="Prrafodelista">
    <w:name w:val="List Paragraph"/>
    <w:basedOn w:val="Normal"/>
    <w:uiPriority w:val="34"/>
    <w:qFormat/>
    <w:rsid w:val="000441FD"/>
    <w:pPr>
      <w:ind w:left="720"/>
      <w:contextualSpacing/>
    </w:pPr>
  </w:style>
  <w:style w:type="character" w:customStyle="1" w:styleId="TokioCar">
    <w:name w:val="Tokio Car"/>
    <w:basedOn w:val="Fuentedeprrafopredeter"/>
    <w:link w:val="Tokio"/>
    <w:rsid w:val="000441FD"/>
    <w:rPr>
      <w:rFonts w:ascii="Titillium Web" w:hAnsi="Titillium Web"/>
      <w:color w:val="595959" w:themeColor="text1" w:themeTint="A6"/>
    </w:rPr>
  </w:style>
  <w:style w:type="character" w:customStyle="1" w:styleId="TokioTtuloCar">
    <w:name w:val="Tokio Título Car"/>
    <w:basedOn w:val="TokioCar"/>
    <w:link w:val="TokioTtulo"/>
    <w:rsid w:val="00E07DD9"/>
    <w:rPr>
      <w:rFonts w:ascii="Circular Std Black" w:hAnsi="Circular Std Black"/>
      <w:color w:val="060E9F"/>
      <w:sz w:val="40"/>
    </w:rPr>
  </w:style>
  <w:style w:type="paragraph" w:styleId="NormalWeb">
    <w:name w:val="Normal (Web)"/>
    <w:basedOn w:val="Normal"/>
    <w:uiPriority w:val="99"/>
    <w:semiHidden/>
    <w:unhideWhenUsed/>
    <w:rsid w:val="00E07D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URSO">
    <w:name w:val="CURSO"/>
    <w:basedOn w:val="TokioTtulo"/>
    <w:link w:val="CURSOCar"/>
    <w:qFormat/>
    <w:rsid w:val="00B354D4"/>
    <w:pPr>
      <w:jc w:val="center"/>
    </w:pPr>
  </w:style>
  <w:style w:type="paragraph" w:styleId="Sinespaciado">
    <w:name w:val="No Spacing"/>
    <w:link w:val="SinespaciadoCar"/>
    <w:uiPriority w:val="1"/>
    <w:qFormat/>
    <w:rsid w:val="00B354D4"/>
    <w:pPr>
      <w:spacing w:after="0" w:line="240" w:lineRule="auto"/>
    </w:pPr>
    <w:rPr>
      <w:rFonts w:eastAsiaTheme="minorEastAsia"/>
      <w:lang w:eastAsia="es-ES"/>
    </w:rPr>
  </w:style>
  <w:style w:type="character" w:customStyle="1" w:styleId="CURSOCar">
    <w:name w:val="CURSO Car"/>
    <w:basedOn w:val="TokioTtuloCar"/>
    <w:link w:val="CURSO"/>
    <w:rsid w:val="00B354D4"/>
    <w:rPr>
      <w:rFonts w:ascii="Circular Std Black" w:hAnsi="Circular Std Black"/>
      <w:color w:val="060E9F"/>
      <w:sz w:val="4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54D4"/>
    <w:rPr>
      <w:rFonts w:eastAsiaTheme="minorEastAsia"/>
      <w:lang w:eastAsia="es-ES"/>
    </w:rPr>
  </w:style>
  <w:style w:type="paragraph" w:customStyle="1" w:styleId="Default">
    <w:name w:val="Default"/>
    <w:rsid w:val="00793CBE"/>
    <w:pPr>
      <w:autoSpaceDE w:val="0"/>
      <w:autoSpaceDN w:val="0"/>
      <w:adjustRightInd w:val="0"/>
      <w:spacing w:after="0" w:line="240" w:lineRule="auto"/>
    </w:pPr>
    <w:rPr>
      <w:rFonts w:ascii="Titillium Web" w:hAnsi="Titillium Web" w:cs="Titillium Web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8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oleObject" Target="embeddings/oleObject6.bin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63" Type="http://schemas.openxmlformats.org/officeDocument/2006/relationships/image" Target="media/image44.png"/><Relationship Id="rId68" Type="http://schemas.openxmlformats.org/officeDocument/2006/relationships/image" Target="media/image48.emf"/><Relationship Id="rId84" Type="http://schemas.openxmlformats.org/officeDocument/2006/relationships/image" Target="media/image59.emf"/><Relationship Id="rId89" Type="http://schemas.openxmlformats.org/officeDocument/2006/relationships/oleObject" Target="embeddings/oleObject21.bin"/><Relationship Id="rId16" Type="http://schemas.openxmlformats.org/officeDocument/2006/relationships/image" Target="media/image7.emf"/><Relationship Id="rId11" Type="http://schemas.openxmlformats.org/officeDocument/2006/relationships/image" Target="media/image4.emf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image" Target="media/image38.emf"/><Relationship Id="rId58" Type="http://schemas.openxmlformats.org/officeDocument/2006/relationships/image" Target="media/image41.emf"/><Relationship Id="rId74" Type="http://schemas.openxmlformats.org/officeDocument/2006/relationships/image" Target="media/image53.emf"/><Relationship Id="rId79" Type="http://schemas.openxmlformats.org/officeDocument/2006/relationships/oleObject" Target="embeddings/oleObject18.bin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image" Target="media/image67.emf"/><Relationship Id="rId22" Type="http://schemas.openxmlformats.org/officeDocument/2006/relationships/image" Target="media/image10.emf"/><Relationship Id="rId27" Type="http://schemas.openxmlformats.org/officeDocument/2006/relationships/image" Target="media/image14.png"/><Relationship Id="rId43" Type="http://schemas.openxmlformats.org/officeDocument/2006/relationships/image" Target="media/image29.emf"/><Relationship Id="rId48" Type="http://schemas.openxmlformats.org/officeDocument/2006/relationships/image" Target="media/image33.png"/><Relationship Id="rId64" Type="http://schemas.openxmlformats.org/officeDocument/2006/relationships/image" Target="media/image45.png"/><Relationship Id="rId69" Type="http://schemas.openxmlformats.org/officeDocument/2006/relationships/oleObject" Target="embeddings/oleObject15.bin"/><Relationship Id="rId80" Type="http://schemas.openxmlformats.org/officeDocument/2006/relationships/image" Target="media/image56.png"/><Relationship Id="rId85" Type="http://schemas.openxmlformats.org/officeDocument/2006/relationships/oleObject" Target="embeddings/oleObject20.bin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1.png"/><Relationship Id="rId59" Type="http://schemas.openxmlformats.org/officeDocument/2006/relationships/oleObject" Target="embeddings/oleObject12.bin"/><Relationship Id="rId67" Type="http://schemas.openxmlformats.org/officeDocument/2006/relationships/oleObject" Target="embeddings/oleObject14.bin"/><Relationship Id="rId20" Type="http://schemas.openxmlformats.org/officeDocument/2006/relationships/image" Target="media/image9.emf"/><Relationship Id="rId41" Type="http://schemas.openxmlformats.org/officeDocument/2006/relationships/oleObject" Target="embeddings/oleObject8.bin"/><Relationship Id="rId54" Type="http://schemas.openxmlformats.org/officeDocument/2006/relationships/oleObject" Target="embeddings/oleObject10.bin"/><Relationship Id="rId62" Type="http://schemas.openxmlformats.org/officeDocument/2006/relationships/oleObject" Target="embeddings/oleObject13.bin"/><Relationship Id="rId70" Type="http://schemas.openxmlformats.org/officeDocument/2006/relationships/image" Target="media/image49.png"/><Relationship Id="rId75" Type="http://schemas.openxmlformats.org/officeDocument/2006/relationships/oleObject" Target="embeddings/oleObject16.bin"/><Relationship Id="rId83" Type="http://schemas.openxmlformats.org/officeDocument/2006/relationships/image" Target="media/image58.png"/><Relationship Id="rId88" Type="http://schemas.openxmlformats.org/officeDocument/2006/relationships/image" Target="media/image62.emf"/><Relationship Id="rId91" Type="http://schemas.openxmlformats.org/officeDocument/2006/relationships/image" Target="media/image64.emf"/><Relationship Id="rId96" Type="http://schemas.openxmlformats.org/officeDocument/2006/relationships/oleObject" Target="embeddings/oleObject23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oleObject" Target="embeddings/oleObject7.bin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4.png"/><Relationship Id="rId57" Type="http://schemas.openxmlformats.org/officeDocument/2006/relationships/oleObject" Target="embeddings/oleObject11.bin"/><Relationship Id="rId10" Type="http://schemas.openxmlformats.org/officeDocument/2006/relationships/oleObject" Target="embeddings/oleObject1.bin"/><Relationship Id="rId31" Type="http://schemas.openxmlformats.org/officeDocument/2006/relationships/image" Target="media/image18.png"/><Relationship Id="rId44" Type="http://schemas.openxmlformats.org/officeDocument/2006/relationships/oleObject" Target="embeddings/oleObject9.bin"/><Relationship Id="rId52" Type="http://schemas.openxmlformats.org/officeDocument/2006/relationships/image" Target="media/image37.png"/><Relationship Id="rId60" Type="http://schemas.openxmlformats.org/officeDocument/2006/relationships/image" Target="media/image42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image" Target="media/image55.emf"/><Relationship Id="rId81" Type="http://schemas.openxmlformats.org/officeDocument/2006/relationships/image" Target="media/image57.emf"/><Relationship Id="rId86" Type="http://schemas.openxmlformats.org/officeDocument/2006/relationships/image" Target="media/image60.png"/><Relationship Id="rId94" Type="http://schemas.openxmlformats.org/officeDocument/2006/relationships/image" Target="media/image66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3" Type="http://schemas.openxmlformats.org/officeDocument/2006/relationships/image" Target="media/image5.emf"/><Relationship Id="rId18" Type="http://schemas.openxmlformats.org/officeDocument/2006/relationships/image" Target="media/image8.emf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6" Type="http://schemas.openxmlformats.org/officeDocument/2006/relationships/image" Target="media/image54.emf"/><Relationship Id="rId97" Type="http://schemas.openxmlformats.org/officeDocument/2006/relationships/header" Target="header1.xml"/><Relationship Id="rId7" Type="http://schemas.openxmlformats.org/officeDocument/2006/relationships/image" Target="media/image1.jpeg"/><Relationship Id="rId71" Type="http://schemas.openxmlformats.org/officeDocument/2006/relationships/image" Target="media/image50.png"/><Relationship Id="rId92" Type="http://schemas.openxmlformats.org/officeDocument/2006/relationships/oleObject" Target="embeddings/oleObject22.bin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image" Target="media/image27.emf"/><Relationship Id="rId45" Type="http://schemas.openxmlformats.org/officeDocument/2006/relationships/image" Target="media/image30.png"/><Relationship Id="rId66" Type="http://schemas.openxmlformats.org/officeDocument/2006/relationships/image" Target="media/image47.emf"/><Relationship Id="rId87" Type="http://schemas.openxmlformats.org/officeDocument/2006/relationships/image" Target="media/image61.png"/><Relationship Id="rId61" Type="http://schemas.openxmlformats.org/officeDocument/2006/relationships/image" Target="media/image43.emf"/><Relationship Id="rId82" Type="http://schemas.openxmlformats.org/officeDocument/2006/relationships/oleObject" Target="embeddings/oleObject19.bin"/><Relationship Id="rId19" Type="http://schemas.openxmlformats.org/officeDocument/2006/relationships/oleObject" Target="embeddings/oleObject5.bin"/><Relationship Id="rId14" Type="http://schemas.openxmlformats.org/officeDocument/2006/relationships/oleObject" Target="embeddings/oleObject3.bin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56" Type="http://schemas.openxmlformats.org/officeDocument/2006/relationships/image" Target="media/image40.emf"/><Relationship Id="rId77" Type="http://schemas.openxmlformats.org/officeDocument/2006/relationships/oleObject" Target="embeddings/oleObject17.bin"/><Relationship Id="rId100" Type="http://schemas.openxmlformats.org/officeDocument/2006/relationships/theme" Target="theme/theme1.xml"/><Relationship Id="rId8" Type="http://schemas.openxmlformats.org/officeDocument/2006/relationships/image" Target="media/image2.jpg"/><Relationship Id="rId51" Type="http://schemas.openxmlformats.org/officeDocument/2006/relationships/image" Target="media/image36.png"/><Relationship Id="rId72" Type="http://schemas.openxmlformats.org/officeDocument/2006/relationships/image" Target="media/image51.png"/><Relationship Id="rId93" Type="http://schemas.openxmlformats.org/officeDocument/2006/relationships/image" Target="media/image65.png"/><Relationship Id="rId9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9.png"/><Relationship Id="rId1" Type="http://schemas.openxmlformats.org/officeDocument/2006/relationships/image" Target="media/image6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\Desktop\Formato%20de%20cart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Formato de carta.dotx</Template>
  <TotalTime>484</TotalTime>
  <Pages>24</Pages>
  <Words>660</Words>
  <Characters>3632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Repsol</Company>
  <LinksUpToDate>false</LinksUpToDate>
  <CharactersWithSpaces>4284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VersusPC</cp:lastModifiedBy>
  <cp:revision>43</cp:revision>
  <dcterms:created xsi:type="dcterms:W3CDTF">2018-09-19T14:46:00Z</dcterms:created>
  <dcterms:modified xsi:type="dcterms:W3CDTF">2023-02-05T07:45:00Z</dcterms:modified>
</cp:coreProperties>
</file>